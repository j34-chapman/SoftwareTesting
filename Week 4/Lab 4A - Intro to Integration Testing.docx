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256021334"/>
        <w:placeholder>
          <w:docPart w:val="66CD2E1D7BF1474C8A303E399D88D0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98509CE" w14:textId="48F450D9" w:rsidR="00DB5310" w:rsidRDefault="007D3B01" w:rsidP="00D06082">
          <w:pPr>
            <w:pStyle w:val="Title"/>
            <w:ind w:right="95"/>
          </w:pPr>
          <w:r>
            <w:t xml:space="preserve">Lab </w:t>
          </w:r>
          <w:r w:rsidR="006A1318">
            <w:t>4</w:t>
          </w:r>
          <w:r w:rsidR="00907B04">
            <w:t>A</w:t>
          </w:r>
          <w:r>
            <w:t xml:space="preserve"> – Intro to </w:t>
          </w:r>
          <w:r w:rsidR="006A1318">
            <w:t>Integration Testing</w:t>
          </w:r>
        </w:p>
      </w:sdtContent>
    </w:sdt>
    <w:p w14:paraId="6FD5F5F4" w14:textId="43309715" w:rsidR="00EF2774" w:rsidRDefault="00DD4839" w:rsidP="00D06082">
      <w:pPr>
        <w:pStyle w:val="Heading1"/>
      </w:pPr>
      <w:r>
        <w:t>Lab Intro</w:t>
      </w:r>
    </w:p>
    <w:p w14:paraId="57722177" w14:textId="68C1726A" w:rsidR="00F47C1A" w:rsidRPr="00F47C1A" w:rsidRDefault="00EC5626" w:rsidP="00F47C1A">
      <w:pPr>
        <w:pStyle w:val="H2Body"/>
        <w:ind w:left="0"/>
      </w:pPr>
      <w:r>
        <w:rPr>
          <w:noProof/>
        </w:rPr>
        <w:pict w14:anchorId="6D230592">
          <v:group id="_x0000_s2168" style="position:absolute;margin-left:279.15pt;margin-top:5.8pt;width:233.2pt;height:116.25pt;z-index:251662336" coordorigin="6799,2498" coordsize="4664,2325">
            <v:roundrect id="_x0000_s2065" style="position:absolute;left:7158;top:2498;width:4305;height:2325;visibility:visible;mso-wrap-style:square;v-text-anchor:top" arcsize="10923f" fillcolor="#ffe599 [1303]" stroked="f" strokeweight="1pt">
              <v:stroke joinstyle="miter"/>
              <v:textbox inset="16mm,0,1mm,0">
                <w:txbxContent>
                  <w:p w14:paraId="791226C3" w14:textId="28802C83" w:rsidR="002E410C" w:rsidRPr="00651FA9" w:rsidRDefault="002E410C" w:rsidP="007D3B01">
                    <w:pPr>
                      <w:ind w:left="-426" w:right="-64"/>
                      <w:rPr>
                        <w:rFonts w:hAnsi="Calibri"/>
                        <w:color w:val="000000"/>
                        <w:kern w:val="24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Key Term</w:t>
                    </w:r>
                    <w:r w:rsidR="007D3B01"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 – </w:t>
                    </w:r>
                    <w:r w:rsidR="006A1318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Integration</w:t>
                    </w:r>
                    <w:r w:rsidR="007D3B01"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 Testing</w:t>
                    </w:r>
                    <w:r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br/>
                    </w:r>
                    <w:r w:rsidR="00F47C1A" w:rsidRPr="00F47C1A">
                      <w:rPr>
                        <w:rFonts w:hAnsi="Calibri"/>
                        <w:color w:val="000000"/>
                        <w:kern w:val="24"/>
                      </w:rPr>
                      <w:t xml:space="preserve">Integration testing evaluates how </w:t>
                    </w:r>
                    <w:r w:rsidR="00F47C1A" w:rsidRPr="00BA6EB6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different parts of a software system work together</w:t>
                    </w:r>
                    <w:r w:rsidR="00F47C1A" w:rsidRPr="00F47C1A">
                      <w:rPr>
                        <w:rFonts w:hAnsi="Calibri"/>
                        <w:color w:val="000000"/>
                        <w:kern w:val="24"/>
                      </w:rPr>
                      <w:t>. It identifies issues that may arise when individual units, previously tested separately, are combined into a complete system.</w:t>
                    </w:r>
                  </w:p>
                </w:txbxContent>
              </v:textbox>
            </v:roundrect>
            <v:roundrect id="_x0000_s2066" style="position:absolute;left:6799;top:3236;width:850;height:850;visibility:visible;mso-wrap-style:square;v-text-anchor:middle" arcsize="10923f" fillcolor="#ffd966 [1943]" stroked="f" strokeweight="1pt">
              <v:stroke joinstyle="miter"/>
            </v:round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alt="File:Octicons-key.svg - Wikimedia Commons" style="position:absolute;left:6864;top:3292;width:736;height:737;visibility:visible;mso-wrap-style:square" o:preferrelative="f">
              <v:imagedata r:id="rId11" o:title="Octicons-key"/>
              <o:lock v:ext="edit" aspectratio="f"/>
            </v:shape>
            <w10:wrap type="square"/>
          </v:group>
        </w:pict>
      </w:r>
      <w:r w:rsidR="00F47C1A">
        <w:t xml:space="preserve">This lab session will give us </w:t>
      </w:r>
      <w:r w:rsidR="00E04107">
        <w:t xml:space="preserve">an opportunity to write </w:t>
      </w:r>
      <w:r w:rsidR="00E04107" w:rsidRPr="00755401">
        <w:rPr>
          <w:b/>
          <w:bCs/>
          <w:shd w:val="clear" w:color="auto" w:fill="FFD966" w:themeFill="accent4" w:themeFillTint="99"/>
        </w:rPr>
        <w:t>integration tests</w:t>
      </w:r>
      <w:r w:rsidR="00E04107">
        <w:t xml:space="preserve"> using JUnit. Last week, you were introduced to JUnit as a means of testing individual units in isolation </w:t>
      </w:r>
      <w:r w:rsidR="00BA5445">
        <w:t>from</w:t>
      </w:r>
      <w:r w:rsidR="00E04107">
        <w:t xml:space="preserve"> each other. This week, we are taking it a step further by testing </w:t>
      </w:r>
      <w:r w:rsidR="00195DDE">
        <w:t>the interaction between different units.</w:t>
      </w:r>
    </w:p>
    <w:p w14:paraId="67DFD80A" w14:textId="047DCA2A" w:rsidR="00DD4839" w:rsidRDefault="00DD4839" w:rsidP="00DD4839">
      <w:pPr>
        <w:pStyle w:val="Heading2"/>
      </w:pPr>
      <w:r>
        <w:t>Learning Outcomes</w:t>
      </w:r>
    </w:p>
    <w:p w14:paraId="116FF30B" w14:textId="3B7782E7" w:rsidR="00DD4839" w:rsidRDefault="00DD4839" w:rsidP="00DD4839">
      <w:pPr>
        <w:pStyle w:val="H2Body"/>
      </w:pPr>
      <w:r>
        <w:t>By the end of this session, you will be able to:</w:t>
      </w:r>
    </w:p>
    <w:p w14:paraId="12A41236" w14:textId="77777777" w:rsidR="00EC5626" w:rsidRDefault="00EC5626" w:rsidP="00EC5626">
      <w:pPr>
        <w:pStyle w:val="H2Body"/>
        <w:numPr>
          <w:ilvl w:val="0"/>
          <w:numId w:val="16"/>
        </w:numPr>
      </w:pPr>
      <w:r>
        <w:t>Demonstrate the ability to write integration tests that verify the interaction between distinct software modules.</w:t>
      </w:r>
    </w:p>
    <w:p w14:paraId="536E9A30" w14:textId="3B5B6E6B" w:rsidR="00EC5626" w:rsidRDefault="00EC5626" w:rsidP="00EC5626">
      <w:pPr>
        <w:pStyle w:val="H2Body"/>
        <w:numPr>
          <w:ilvl w:val="0"/>
          <w:numId w:val="16"/>
        </w:numPr>
      </w:pPr>
      <w:r>
        <w:t>Apply principles of integration testing to ensure data consistency between a Java application and an external JSON resource.</w:t>
      </w:r>
    </w:p>
    <w:p w14:paraId="36FEE6CB" w14:textId="77E96BAD" w:rsidR="00DB5310" w:rsidRDefault="007D3B01" w:rsidP="00D06082">
      <w:pPr>
        <w:pStyle w:val="Heading1"/>
      </w:pPr>
      <w:r>
        <w:t>Lab Setup</w:t>
      </w:r>
    </w:p>
    <w:p w14:paraId="3551E3D9" w14:textId="2F3AB46C" w:rsidR="0048756E" w:rsidRDefault="0048756E" w:rsidP="0048756E">
      <w:pPr>
        <w:pStyle w:val="H1Body"/>
      </w:pPr>
      <w:r>
        <w:t xml:space="preserve">The lab setup for this lab will be slightly different from last week. </w:t>
      </w:r>
      <w:r w:rsidR="0077747B">
        <w:t>I will provide the IntelliJ folder as a ZIP file with the configuration already set up.</w:t>
      </w:r>
    </w:p>
    <w:p w14:paraId="5159E13B" w14:textId="77777777" w:rsidR="00095E42" w:rsidRDefault="00095E42" w:rsidP="00095E42">
      <w:pPr>
        <w:pStyle w:val="NoSpacing"/>
      </w:pPr>
    </w:p>
    <w:p w14:paraId="29ED7E6B" w14:textId="46F7977F" w:rsidR="004A78D2" w:rsidRPr="00E2253A" w:rsidRDefault="004A78D2" w:rsidP="004A78D2">
      <w:pPr>
        <w:pStyle w:val="H1Body"/>
        <w:numPr>
          <w:ilvl w:val="0"/>
          <w:numId w:val="2"/>
        </w:numPr>
      </w:pPr>
      <w:r>
        <w:rPr>
          <w:b/>
          <w:bCs/>
        </w:rPr>
        <w:t>Download</w:t>
      </w:r>
      <w:r w:rsidR="00E2253A">
        <w:rPr>
          <w:b/>
          <w:bCs/>
        </w:rPr>
        <w:t xml:space="preserve"> STQALab4A.zip from Moodle</w:t>
      </w:r>
    </w:p>
    <w:p w14:paraId="5EE21F69" w14:textId="6960055F" w:rsidR="00E2253A" w:rsidRDefault="00E2253A" w:rsidP="004A78D2">
      <w:pPr>
        <w:pStyle w:val="H1Body"/>
        <w:numPr>
          <w:ilvl w:val="0"/>
          <w:numId w:val="2"/>
        </w:numPr>
      </w:pPr>
      <w:r w:rsidRPr="00095E42">
        <w:rPr>
          <w:b/>
          <w:bCs/>
        </w:rPr>
        <w:t>Extract the zip file</w:t>
      </w:r>
      <w:r>
        <w:t xml:space="preserve"> to your W: drive (or D: drive if you don’t have a W: drive)</w:t>
      </w:r>
    </w:p>
    <w:p w14:paraId="652A8FB6" w14:textId="2EB349C9" w:rsidR="00204528" w:rsidRDefault="00204528" w:rsidP="004A78D2">
      <w:pPr>
        <w:pStyle w:val="H1Body"/>
        <w:numPr>
          <w:ilvl w:val="0"/>
          <w:numId w:val="2"/>
        </w:numPr>
      </w:pPr>
      <w:r>
        <w:t>Launch IntelliJ and open the extracted STQALab4A folder</w:t>
      </w:r>
      <w:r w:rsidR="00095E42">
        <w:t xml:space="preserve"> (File &gt; Open)</w:t>
      </w:r>
    </w:p>
    <w:p w14:paraId="28F78247" w14:textId="77777777" w:rsidR="00095E42" w:rsidRDefault="00095E42" w:rsidP="00095E42">
      <w:pPr>
        <w:pStyle w:val="NoSpacing"/>
      </w:pPr>
    </w:p>
    <w:p w14:paraId="351C410E" w14:textId="28E9B5FD" w:rsidR="00BE5145" w:rsidRDefault="006F5106" w:rsidP="006F5106">
      <w:pPr>
        <w:pStyle w:val="H1Body"/>
      </w:pPr>
      <w:r>
        <w:t xml:space="preserve">After </w:t>
      </w:r>
      <w:r w:rsidR="00095E42">
        <w:t>opening the</w:t>
      </w:r>
      <w:r>
        <w:t xml:space="preserve"> project, you should see a project structure that resembles that of </w:t>
      </w:r>
      <w:r>
        <w:fldChar w:fldCharType="begin"/>
      </w:r>
      <w:r>
        <w:instrText xml:space="preserve"> REF _Ref149742168 \h </w:instrText>
      </w:r>
      <w:r>
        <w:fldChar w:fldCharType="separate"/>
      </w:r>
      <w:r w:rsidR="004A78D2">
        <w:t xml:space="preserve">Figure </w:t>
      </w:r>
      <w:r w:rsidR="004A78D2">
        <w:rPr>
          <w:noProof/>
        </w:rPr>
        <w:t>1</w:t>
      </w:r>
      <w:r>
        <w:fldChar w:fldCharType="end"/>
      </w:r>
      <w:r>
        <w:t>.</w:t>
      </w:r>
      <w:r w:rsidR="001C45F8">
        <w:t xml:space="preserve"> The main elements of this project structure are detailed in </w:t>
      </w:r>
      <w:r w:rsidR="00446233">
        <w:fldChar w:fldCharType="begin"/>
      </w:r>
      <w:r w:rsidR="00446233">
        <w:instrText xml:space="preserve"> REF _Ref149764601 \h </w:instrText>
      </w:r>
      <w:r w:rsidR="00446233">
        <w:fldChar w:fldCharType="separate"/>
      </w:r>
      <w:r w:rsidR="004A78D2">
        <w:t xml:space="preserve">Table </w:t>
      </w:r>
      <w:r w:rsidR="004A78D2">
        <w:rPr>
          <w:noProof/>
        </w:rPr>
        <w:t>1</w:t>
      </w:r>
      <w:r w:rsidR="00446233">
        <w:fldChar w:fldCharType="end"/>
      </w:r>
      <w:r w:rsidR="001C45F8">
        <w:t>.</w:t>
      </w:r>
    </w:p>
    <w:p w14:paraId="77DC7E59" w14:textId="77777777" w:rsidR="00095E42" w:rsidRDefault="00095E42" w:rsidP="00095E42">
      <w:pPr>
        <w:pStyle w:val="NoSpacing"/>
      </w:pPr>
    </w:p>
    <w:p w14:paraId="582BB688" w14:textId="7094DFDA" w:rsidR="006F5106" w:rsidRDefault="003D1092" w:rsidP="006F5106">
      <w:pPr>
        <w:pStyle w:val="NoSpacing"/>
        <w:jc w:val="center"/>
      </w:pPr>
      <w:r w:rsidRPr="003D1092">
        <w:drawing>
          <wp:inline distT="0" distB="0" distL="0" distR="0" wp14:anchorId="1A5C9680" wp14:editId="43B42BAB">
            <wp:extent cx="2807688" cy="3090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907" b="4553"/>
                    <a:stretch/>
                  </pic:blipFill>
                  <pic:spPr bwMode="auto">
                    <a:xfrm>
                      <a:off x="0" y="0"/>
                      <a:ext cx="2817027" cy="310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50D5F" w14:textId="144214E3" w:rsidR="0042380D" w:rsidRDefault="006F5106" w:rsidP="006F5106">
      <w:pPr>
        <w:pStyle w:val="Caption"/>
        <w:jc w:val="center"/>
      </w:pPr>
      <w:bookmarkStart w:id="0" w:name="_Ref149742168"/>
      <w:r>
        <w:t xml:space="preserve">Figure </w:t>
      </w:r>
      <w:r w:rsidR="00907B04">
        <w:fldChar w:fldCharType="begin"/>
      </w:r>
      <w:r w:rsidR="00907B04">
        <w:instrText xml:space="preserve"> SEQ Figure \* ARABIC </w:instrText>
      </w:r>
      <w:r w:rsidR="00907B04">
        <w:fldChar w:fldCharType="separate"/>
      </w:r>
      <w:r w:rsidR="004A78D2">
        <w:rPr>
          <w:noProof/>
        </w:rPr>
        <w:t>1</w:t>
      </w:r>
      <w:r w:rsidR="00907B04">
        <w:rPr>
          <w:noProof/>
        </w:rPr>
        <w:fldChar w:fldCharType="end"/>
      </w:r>
      <w:bookmarkEnd w:id="0"/>
      <w:r>
        <w:t xml:space="preserve"> Project Structure of a Maven-based Project</w:t>
      </w:r>
    </w:p>
    <w:p w14:paraId="7E9EE9A8" w14:textId="650DF46C" w:rsidR="001C45F8" w:rsidRDefault="001C45F8" w:rsidP="001C45F8">
      <w:pPr>
        <w:pStyle w:val="Caption"/>
        <w:keepNext/>
        <w:jc w:val="center"/>
      </w:pPr>
      <w:bookmarkStart w:id="1" w:name="_Ref149764601"/>
      <w:r>
        <w:lastRenderedPageBreak/>
        <w:t xml:space="preserve">Table </w:t>
      </w:r>
      <w:r w:rsidR="00907B04">
        <w:fldChar w:fldCharType="begin"/>
      </w:r>
      <w:r w:rsidR="00907B04">
        <w:instrText xml:space="preserve"> SEQ Table \* ARABIC </w:instrText>
      </w:r>
      <w:r w:rsidR="00907B04">
        <w:fldChar w:fldCharType="separate"/>
      </w:r>
      <w:r w:rsidR="004A78D2">
        <w:rPr>
          <w:noProof/>
        </w:rPr>
        <w:t>1</w:t>
      </w:r>
      <w:r w:rsidR="00907B04">
        <w:rPr>
          <w:noProof/>
        </w:rPr>
        <w:fldChar w:fldCharType="end"/>
      </w:r>
      <w:bookmarkEnd w:id="1"/>
      <w:r>
        <w:t xml:space="preserve"> Main Elements of a Maven-based Project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368"/>
        <w:gridCol w:w="7096"/>
      </w:tblGrid>
      <w:tr w:rsidR="0042380D" w14:paraId="55B5FDB2" w14:textId="77777777" w:rsidTr="0099759B">
        <w:tc>
          <w:tcPr>
            <w:tcW w:w="2093" w:type="dxa"/>
            <w:shd w:val="clear" w:color="auto" w:fill="C5E0B3" w:themeFill="accent6" w:themeFillTint="66"/>
          </w:tcPr>
          <w:p w14:paraId="3D2A91D9" w14:textId="2DC9010F" w:rsidR="0042380D" w:rsidRPr="00E0460F" w:rsidRDefault="0042380D">
            <w:pPr>
              <w:rPr>
                <w:b/>
                <w:bCs/>
              </w:rPr>
            </w:pPr>
            <w:r w:rsidRPr="00E0460F">
              <w:rPr>
                <w:b/>
                <w:bCs/>
              </w:rPr>
              <w:t>Project</w:t>
            </w:r>
            <w:r w:rsidR="00074DB6" w:rsidRPr="00E0460F">
              <w:rPr>
                <w:b/>
                <w:bCs/>
              </w:rPr>
              <w:t xml:space="preserve"> Component</w:t>
            </w:r>
          </w:p>
        </w:tc>
        <w:tc>
          <w:tcPr>
            <w:tcW w:w="7371" w:type="dxa"/>
            <w:shd w:val="clear" w:color="auto" w:fill="C5E0B3" w:themeFill="accent6" w:themeFillTint="66"/>
          </w:tcPr>
          <w:p w14:paraId="2529F558" w14:textId="79AE5B61" w:rsidR="0042380D" w:rsidRPr="00E0460F" w:rsidRDefault="00E0460F">
            <w:pPr>
              <w:rPr>
                <w:b/>
                <w:bCs/>
              </w:rPr>
            </w:pPr>
            <w:r w:rsidRPr="00E0460F">
              <w:rPr>
                <w:b/>
                <w:bCs/>
              </w:rPr>
              <w:t>Description</w:t>
            </w:r>
          </w:p>
        </w:tc>
      </w:tr>
      <w:tr w:rsidR="0042380D" w14:paraId="169F5629" w14:textId="77777777" w:rsidTr="0099759B">
        <w:tc>
          <w:tcPr>
            <w:tcW w:w="2093" w:type="dxa"/>
          </w:tcPr>
          <w:p w14:paraId="41D26F81" w14:textId="02354833" w:rsidR="0042380D" w:rsidRDefault="00074DB6">
            <w:r w:rsidRPr="00C76652">
              <w:rPr>
                <w:b/>
                <w:bCs/>
              </w:rPr>
              <w:t>.idea</w:t>
            </w:r>
            <w:r>
              <w:t xml:space="preserve"> folder</w:t>
            </w:r>
          </w:p>
        </w:tc>
        <w:tc>
          <w:tcPr>
            <w:tcW w:w="7371" w:type="dxa"/>
          </w:tcPr>
          <w:p w14:paraId="410C7989" w14:textId="318CBE11" w:rsidR="0042380D" w:rsidRDefault="00C76652">
            <w:r w:rsidRPr="00C76652">
              <w:t>This folder contains IntelliJ IDEA's project-specific configuration files and settings. It includes information about the project's structure, dependencies, and other IDE-specific settings.</w:t>
            </w:r>
          </w:p>
        </w:tc>
      </w:tr>
      <w:tr w:rsidR="0042380D" w14:paraId="61BDEB81" w14:textId="77777777" w:rsidTr="0099759B">
        <w:tc>
          <w:tcPr>
            <w:tcW w:w="2093" w:type="dxa"/>
          </w:tcPr>
          <w:p w14:paraId="79B9311E" w14:textId="4FFA8515" w:rsidR="0042380D" w:rsidRDefault="00E0460F">
            <w:proofErr w:type="spellStart"/>
            <w:r w:rsidRPr="00C76652">
              <w:rPr>
                <w:b/>
                <w:bCs/>
              </w:rPr>
              <w:t>s</w:t>
            </w:r>
            <w:r w:rsidR="00074DB6" w:rsidRPr="00C76652">
              <w:rPr>
                <w:b/>
                <w:bCs/>
              </w:rPr>
              <w:t>rc</w:t>
            </w:r>
            <w:proofErr w:type="spellEnd"/>
            <w:r w:rsidR="00074DB6" w:rsidRPr="00C76652">
              <w:rPr>
                <w:b/>
                <w:bCs/>
              </w:rPr>
              <w:t>/main/java</w:t>
            </w:r>
            <w:r w:rsidR="00074DB6">
              <w:t xml:space="preserve"> folder</w:t>
            </w:r>
          </w:p>
        </w:tc>
        <w:tc>
          <w:tcPr>
            <w:tcW w:w="7371" w:type="dxa"/>
          </w:tcPr>
          <w:p w14:paraId="509E3E03" w14:textId="4DE946BD" w:rsidR="0042380D" w:rsidRDefault="00C76652">
            <w:r w:rsidRPr="00C76652">
              <w:t>This is where the main Java source code for your project resides. You place your application's Java classes and packages in this directory.</w:t>
            </w:r>
          </w:p>
        </w:tc>
      </w:tr>
      <w:tr w:rsidR="0042380D" w14:paraId="479D0CC1" w14:textId="77777777" w:rsidTr="0099759B">
        <w:tc>
          <w:tcPr>
            <w:tcW w:w="2093" w:type="dxa"/>
          </w:tcPr>
          <w:p w14:paraId="4E009BB7" w14:textId="0025561D" w:rsidR="0042380D" w:rsidRPr="00C76652" w:rsidRDefault="00E0460F">
            <w:pPr>
              <w:rPr>
                <w:b/>
                <w:bCs/>
              </w:rPr>
            </w:pPr>
            <w:proofErr w:type="spellStart"/>
            <w:r w:rsidRPr="00C76652">
              <w:rPr>
                <w:b/>
                <w:bCs/>
              </w:rPr>
              <w:t>s</w:t>
            </w:r>
            <w:r w:rsidR="00074DB6" w:rsidRPr="00C76652">
              <w:rPr>
                <w:b/>
                <w:bCs/>
              </w:rPr>
              <w:t>rc</w:t>
            </w:r>
            <w:proofErr w:type="spellEnd"/>
            <w:r w:rsidR="00074DB6" w:rsidRPr="00C76652">
              <w:rPr>
                <w:b/>
                <w:bCs/>
              </w:rPr>
              <w:t>/main/resources</w:t>
            </w:r>
          </w:p>
        </w:tc>
        <w:tc>
          <w:tcPr>
            <w:tcW w:w="7371" w:type="dxa"/>
          </w:tcPr>
          <w:p w14:paraId="08628BE2" w14:textId="23C777D6" w:rsidR="0042380D" w:rsidRDefault="003F5BCC">
            <w:r w:rsidRPr="003F5BCC">
              <w:t>Resources such as configuration files, properties files, and other non-Java files required by your application are stored in this directory.</w:t>
            </w:r>
          </w:p>
        </w:tc>
      </w:tr>
      <w:tr w:rsidR="0042380D" w14:paraId="62FA344C" w14:textId="77777777" w:rsidTr="0099759B">
        <w:tc>
          <w:tcPr>
            <w:tcW w:w="2093" w:type="dxa"/>
          </w:tcPr>
          <w:p w14:paraId="6EFF3608" w14:textId="5AC63E67" w:rsidR="0042380D" w:rsidRDefault="00E0460F">
            <w:proofErr w:type="spellStart"/>
            <w:r w:rsidRPr="00C76652">
              <w:rPr>
                <w:b/>
                <w:bCs/>
              </w:rPr>
              <w:t>src</w:t>
            </w:r>
            <w:proofErr w:type="spellEnd"/>
            <w:r w:rsidRPr="00C76652">
              <w:rPr>
                <w:b/>
                <w:bCs/>
              </w:rPr>
              <w:t>/test/java</w:t>
            </w:r>
            <w:r w:rsidR="00C76652">
              <w:t xml:space="preserve"> folder</w:t>
            </w:r>
          </w:p>
        </w:tc>
        <w:tc>
          <w:tcPr>
            <w:tcW w:w="7371" w:type="dxa"/>
          </w:tcPr>
          <w:p w14:paraId="4FC8BCA7" w14:textId="6EF811E5" w:rsidR="0042380D" w:rsidRDefault="003F5BCC">
            <w:r w:rsidRPr="003F5BCC">
              <w:t>In this directory, you write your unit and integration tests using frameworks like JUni</w:t>
            </w:r>
            <w:r>
              <w:t>t</w:t>
            </w:r>
            <w:r w:rsidRPr="003F5BCC">
              <w:t>. It keeps your test code separate from your main application code.</w:t>
            </w:r>
          </w:p>
        </w:tc>
      </w:tr>
      <w:tr w:rsidR="00012EEE" w14:paraId="6FC825A2" w14:textId="77777777" w:rsidTr="0099759B">
        <w:tc>
          <w:tcPr>
            <w:tcW w:w="2093" w:type="dxa"/>
          </w:tcPr>
          <w:p w14:paraId="59706702" w14:textId="3A9ECB11" w:rsidR="00012EEE" w:rsidRPr="00012EEE" w:rsidRDefault="00914FFB">
            <w:proofErr w:type="spellStart"/>
            <w:r>
              <w:rPr>
                <w:b/>
                <w:bCs/>
              </w:rPr>
              <w:t>s</w:t>
            </w:r>
            <w:r w:rsidR="00012EEE">
              <w:rPr>
                <w:b/>
                <w:bCs/>
              </w:rPr>
              <w:t>rc</w:t>
            </w:r>
            <w:proofErr w:type="spellEnd"/>
            <w:r w:rsidR="00012EEE">
              <w:rPr>
                <w:b/>
                <w:bCs/>
              </w:rPr>
              <w:t>/test/java/resources</w:t>
            </w:r>
            <w:r w:rsidR="00012EEE">
              <w:t xml:space="preserve"> folder</w:t>
            </w:r>
          </w:p>
        </w:tc>
        <w:tc>
          <w:tcPr>
            <w:tcW w:w="7371" w:type="dxa"/>
          </w:tcPr>
          <w:p w14:paraId="482C8A72" w14:textId="5EF4971A" w:rsidR="00012EEE" w:rsidRPr="003F5BCC" w:rsidRDefault="00012EEE">
            <w:r>
              <w:t xml:space="preserve">This </w:t>
            </w:r>
            <w:r w:rsidR="00914FFB">
              <w:t>package/folder contains any resources required for testing, in our case it contains a JSON file we will be using a little later.</w:t>
            </w:r>
          </w:p>
        </w:tc>
      </w:tr>
      <w:tr w:rsidR="0042380D" w14:paraId="55FC3F3A" w14:textId="77777777" w:rsidTr="0099759B">
        <w:tc>
          <w:tcPr>
            <w:tcW w:w="2093" w:type="dxa"/>
          </w:tcPr>
          <w:p w14:paraId="33B53B73" w14:textId="7BCB0E11" w:rsidR="0042380D" w:rsidRDefault="00E0460F">
            <w:r>
              <w:t>.gitignore</w:t>
            </w:r>
          </w:p>
        </w:tc>
        <w:tc>
          <w:tcPr>
            <w:tcW w:w="7371" w:type="dxa"/>
          </w:tcPr>
          <w:p w14:paraId="4AB67D93" w14:textId="6B9B894D" w:rsidR="0042380D" w:rsidRDefault="003F5BCC">
            <w:r w:rsidRPr="003F5BCC">
              <w:t>This file specifies which files and directories should be ignored by Git, a version control system. It's essential for managing version control and excluding files that shouldn't be tracked.</w:t>
            </w:r>
            <w:r w:rsidR="0099759B">
              <w:t xml:space="preserve"> (We won’t be using version control in this lab).</w:t>
            </w:r>
          </w:p>
        </w:tc>
      </w:tr>
      <w:tr w:rsidR="0042380D" w14:paraId="52631101" w14:textId="77777777" w:rsidTr="0099759B">
        <w:tc>
          <w:tcPr>
            <w:tcW w:w="2093" w:type="dxa"/>
          </w:tcPr>
          <w:p w14:paraId="49127135" w14:textId="2A8813AD" w:rsidR="0042380D" w:rsidRDefault="00E0460F">
            <w:r>
              <w:t>pom.xml</w:t>
            </w:r>
          </w:p>
        </w:tc>
        <w:tc>
          <w:tcPr>
            <w:tcW w:w="7371" w:type="dxa"/>
          </w:tcPr>
          <w:p w14:paraId="638DCFA0" w14:textId="76D20965" w:rsidR="0042380D" w:rsidRDefault="008660B8">
            <w:r w:rsidRPr="008660B8">
              <w:t xml:space="preserve">This is a critical file in Maven projects. It's the </w:t>
            </w:r>
            <w:r w:rsidRPr="008660B8">
              <w:rPr>
                <w:b/>
                <w:bCs/>
              </w:rPr>
              <w:t>Project Object Model (POM)</w:t>
            </w:r>
            <w:r w:rsidRPr="008660B8">
              <w:t xml:space="preserve"> file that defines your project's configuration, dependencies, plugins, and other build-related settings. Maven uses this file to manage the project's build lifecycle.</w:t>
            </w:r>
          </w:p>
        </w:tc>
      </w:tr>
    </w:tbl>
    <w:p w14:paraId="5307B4A7" w14:textId="1F0EE996" w:rsidR="0042380D" w:rsidRDefault="005D1B02" w:rsidP="005D1B02">
      <w:pPr>
        <w:pStyle w:val="Heading1"/>
      </w:pPr>
      <w:r>
        <w:t>Exercise 1 –</w:t>
      </w:r>
      <w:r w:rsidR="00AF2A99">
        <w:t xml:space="preserve"> Recipe </w:t>
      </w:r>
      <w:r w:rsidR="004A1D7F">
        <w:t xml:space="preserve">&amp; </w:t>
      </w:r>
      <w:proofErr w:type="spellStart"/>
      <w:r w:rsidR="004A1D7F">
        <w:t>RecipeManager</w:t>
      </w:r>
      <w:proofErr w:type="spellEnd"/>
      <w:r w:rsidR="004D2056">
        <w:t xml:space="preserve"> Integration Testing</w:t>
      </w:r>
    </w:p>
    <w:p w14:paraId="29437CF9" w14:textId="37DFA875" w:rsidR="005D1B02" w:rsidRDefault="004A1D7F" w:rsidP="00AF2A99">
      <w:pPr>
        <w:pStyle w:val="H1Body"/>
      </w:pPr>
      <w:r>
        <w:t xml:space="preserve">Our first exercise of this lab will be checking the integration between two classes: </w:t>
      </w:r>
      <w:r w:rsidRPr="00C37B92">
        <w:rPr>
          <w:b/>
          <w:bCs/>
        </w:rPr>
        <w:t>Recipe</w:t>
      </w:r>
      <w:r>
        <w:t xml:space="preserve"> and </w:t>
      </w:r>
      <w:proofErr w:type="spellStart"/>
      <w:r w:rsidRPr="00C37B92">
        <w:rPr>
          <w:b/>
          <w:bCs/>
        </w:rPr>
        <w:t>RecipeManager</w:t>
      </w:r>
      <w:proofErr w:type="spellEnd"/>
      <w:r w:rsidR="006C21A4">
        <w:t>.</w:t>
      </w:r>
    </w:p>
    <w:p w14:paraId="4A27E81C" w14:textId="77777777" w:rsidR="006C21A4" w:rsidRDefault="006C21A4" w:rsidP="00914FFB">
      <w:pPr>
        <w:pStyle w:val="NoSpacing"/>
      </w:pPr>
    </w:p>
    <w:p w14:paraId="4141B624" w14:textId="7E60CAC9" w:rsidR="006C21A4" w:rsidRDefault="006C21A4" w:rsidP="00BC2743">
      <w:pPr>
        <w:pStyle w:val="H1Body"/>
        <w:ind w:left="426"/>
      </w:pPr>
      <w:r>
        <w:rPr>
          <w:b/>
          <w:bCs/>
        </w:rPr>
        <w:t>Recipe.java</w:t>
      </w:r>
      <w:r>
        <w:t xml:space="preserve"> – This class </w:t>
      </w:r>
      <w:r w:rsidR="00AB13B0">
        <w:t xml:space="preserve">represents a simple Recipe data type and </w:t>
      </w:r>
      <w:r>
        <w:t xml:space="preserve">contains three String attributes: name, ingredients, </w:t>
      </w:r>
      <w:r w:rsidR="00BC2743">
        <w:t xml:space="preserve">and </w:t>
      </w:r>
      <w:r>
        <w:t>instructions</w:t>
      </w:r>
      <w:r w:rsidR="00AB13B0">
        <w:t>.</w:t>
      </w:r>
    </w:p>
    <w:p w14:paraId="43860FF5" w14:textId="77777777" w:rsidR="00BC2743" w:rsidRDefault="00BC2743" w:rsidP="00BC2743">
      <w:pPr>
        <w:pStyle w:val="H1Body"/>
        <w:ind w:left="426"/>
      </w:pPr>
    </w:p>
    <w:p w14:paraId="217F72E8" w14:textId="77777777" w:rsidR="00476ECA" w:rsidRDefault="00202669" w:rsidP="00BC2743">
      <w:pPr>
        <w:pStyle w:val="H1Body"/>
        <w:ind w:left="426"/>
      </w:pPr>
      <w:r>
        <w:rPr>
          <w:b/>
          <w:bCs/>
        </w:rPr>
        <w:t>RecipeManager</w:t>
      </w:r>
      <w:r w:rsidRPr="00202669">
        <w:t>.</w:t>
      </w:r>
      <w:r>
        <w:rPr>
          <w:b/>
          <w:bCs/>
        </w:rPr>
        <w:t>java</w:t>
      </w:r>
      <w:r>
        <w:t xml:space="preserve"> – This class contains an ArrayList of Recipe objects and contains methods to add</w:t>
      </w:r>
      <w:r w:rsidR="00C37B92">
        <w:t xml:space="preserve"> a recipe, get a recipe, and get all recipes currently in the list.</w:t>
      </w:r>
      <w:r w:rsidR="00D813EF">
        <w:t xml:space="preserve"> </w:t>
      </w:r>
    </w:p>
    <w:p w14:paraId="2D6CBC8A" w14:textId="56D23D7D" w:rsidR="00C832B0" w:rsidRDefault="00623D81" w:rsidP="00BC2743">
      <w:pPr>
        <w:pStyle w:val="H1Body"/>
        <w:ind w:left="426"/>
      </w:pPr>
      <w:r>
        <w:t xml:space="preserve">The </w:t>
      </w:r>
      <w:proofErr w:type="spellStart"/>
      <w:r>
        <w:t>getRecipe</w:t>
      </w:r>
      <w:proofErr w:type="spellEnd"/>
      <w:r>
        <w:t xml:space="preserve"> method accepts a String corresponding to the name of a recipe</w:t>
      </w:r>
      <w:r w:rsidR="00C832B0">
        <w:t>.</w:t>
      </w:r>
      <w:r>
        <w:t xml:space="preserve"> </w:t>
      </w:r>
      <w:r w:rsidR="00347561">
        <w:t xml:space="preserve"> </w:t>
      </w:r>
      <w:r w:rsidR="00347561">
        <w:t>Some rules/expected logic is provided below:</w:t>
      </w:r>
    </w:p>
    <w:p w14:paraId="467E9019" w14:textId="1F196CB9" w:rsidR="00202669" w:rsidRDefault="00C832B0" w:rsidP="00C832B0">
      <w:pPr>
        <w:pStyle w:val="H1Body"/>
        <w:numPr>
          <w:ilvl w:val="0"/>
          <w:numId w:val="2"/>
        </w:numPr>
      </w:pPr>
      <w:r>
        <w:t>I</w:t>
      </w:r>
      <w:r w:rsidR="00623D81">
        <w:t>f</w:t>
      </w:r>
      <w:r w:rsidR="00DE71ED">
        <w:t xml:space="preserve"> the user searches for a recipe that doesn’t exist, the method should return null (similar to the example we saw in the lecture).</w:t>
      </w:r>
    </w:p>
    <w:p w14:paraId="5113A822" w14:textId="2E6E2811" w:rsidR="00C832B0" w:rsidRPr="00623D81" w:rsidRDefault="00C832B0" w:rsidP="00C832B0">
      <w:pPr>
        <w:pStyle w:val="H1Body"/>
        <w:numPr>
          <w:ilvl w:val="0"/>
          <w:numId w:val="2"/>
        </w:numPr>
      </w:pPr>
      <w:r>
        <w:t xml:space="preserve">If the user searches for a recipe </w:t>
      </w:r>
      <w:r w:rsidR="00491599">
        <w:t>which is in the recipe manager list twice (i.e. a duplicated recipe name), then it should return the first recipe matching that name (</w:t>
      </w:r>
      <w:r w:rsidR="00F053C4">
        <w:t xml:space="preserve">as </w:t>
      </w:r>
      <w:r w:rsidR="00491599">
        <w:t>it does a simple linear search of the list)</w:t>
      </w:r>
    </w:p>
    <w:p w14:paraId="1AD12504" w14:textId="77777777" w:rsidR="00D813EF" w:rsidRDefault="00D813EF" w:rsidP="00914FFB">
      <w:pPr>
        <w:pStyle w:val="NoSpacing"/>
      </w:pPr>
    </w:p>
    <w:p w14:paraId="05CB4326" w14:textId="091B9847" w:rsidR="00D813EF" w:rsidRDefault="00751BF6" w:rsidP="00D813EF">
      <w:pPr>
        <w:pStyle w:val="H1Body"/>
      </w:pPr>
      <w:r>
        <w:rPr>
          <w:b/>
          <w:bCs/>
        </w:rPr>
        <w:t>Task</w:t>
      </w:r>
      <w:r>
        <w:t xml:space="preserve">: Navigate to the </w:t>
      </w:r>
      <w:proofErr w:type="spellStart"/>
      <w:r w:rsidR="005B4638">
        <w:rPr>
          <w:b/>
          <w:bCs/>
        </w:rPr>
        <w:t>RecipeManagerIntegrationTest</w:t>
      </w:r>
      <w:proofErr w:type="spellEnd"/>
      <w:r w:rsidR="005B4638">
        <w:t xml:space="preserve"> class in the Project’s </w:t>
      </w:r>
      <w:proofErr w:type="spellStart"/>
      <w:r w:rsidR="005B4638">
        <w:t>src</w:t>
      </w:r>
      <w:proofErr w:type="spellEnd"/>
      <w:r w:rsidR="005B4638">
        <w:t>/test/java/exercise1 folder and follow the comments</w:t>
      </w:r>
      <w:r w:rsidR="00E21A9D">
        <w:t xml:space="preserve"> within the code</w:t>
      </w:r>
      <w:r w:rsidR="005B4638">
        <w:t xml:space="preserve"> to complete the exercises below.</w:t>
      </w:r>
      <w:r w:rsidR="006872A2">
        <w:t xml:space="preserve"> These exercises are clearly marked in the </w:t>
      </w:r>
      <w:proofErr w:type="spellStart"/>
      <w:r w:rsidR="006872A2">
        <w:rPr>
          <w:b/>
          <w:bCs/>
        </w:rPr>
        <w:t>RecipeManagerIntegrationTest</w:t>
      </w:r>
      <w:proofErr w:type="spellEnd"/>
      <w:r w:rsidR="006872A2">
        <w:t xml:space="preserve"> class.</w:t>
      </w:r>
    </w:p>
    <w:p w14:paraId="74917D56" w14:textId="5DB2E490" w:rsidR="00E01AD4" w:rsidRPr="006872A2" w:rsidRDefault="00E21A9D" w:rsidP="00D813EF">
      <w:pPr>
        <w:pStyle w:val="H1Body"/>
      </w:pPr>
      <w:r>
        <w:rPr>
          <w:b/>
          <w:bCs/>
        </w:rPr>
        <w:t xml:space="preserve">If you are not sure if your tests should be passing or failing, Appendix A contains a list of known bugs with the </w:t>
      </w:r>
      <w:r w:rsidR="00C02E16">
        <w:rPr>
          <w:b/>
          <w:bCs/>
        </w:rPr>
        <w:t xml:space="preserve">program logic </w:t>
      </w:r>
      <w:r w:rsidR="00C02E16">
        <w:t>– but try to write the tests before you take a peek!</w:t>
      </w:r>
    </w:p>
    <w:p w14:paraId="1FB26230" w14:textId="77777777" w:rsidR="005B4638" w:rsidRDefault="005B4638" w:rsidP="00D813EF">
      <w:pPr>
        <w:pStyle w:val="H1Body"/>
      </w:pPr>
    </w:p>
    <w:p w14:paraId="6C6A0F26" w14:textId="4177F08F" w:rsidR="005B4638" w:rsidRDefault="005B4638" w:rsidP="005B4638">
      <w:pPr>
        <w:pStyle w:val="Caption"/>
        <w:keepNext/>
        <w:jc w:val="center"/>
      </w:pPr>
      <w:r>
        <w:t xml:space="preserve">Table </w:t>
      </w:r>
      <w:r w:rsidR="00907B04">
        <w:fldChar w:fldCharType="begin"/>
      </w:r>
      <w:r w:rsidR="00907B04">
        <w:instrText xml:space="preserve"> SEQ Table \* ARABIC </w:instrText>
      </w:r>
      <w:r w:rsidR="00907B04">
        <w:fldChar w:fldCharType="separate"/>
      </w:r>
      <w:r w:rsidR="004A78D2">
        <w:rPr>
          <w:noProof/>
        </w:rPr>
        <w:t>2</w:t>
      </w:r>
      <w:r w:rsidR="00907B04">
        <w:rPr>
          <w:noProof/>
        </w:rPr>
        <w:fldChar w:fldCharType="end"/>
      </w:r>
      <w:r>
        <w:t xml:space="preserve"> Exercise 1 Task</w:t>
      </w:r>
      <w:r w:rsidR="00B64D1E">
        <w:t>s</w:t>
      </w:r>
      <w:r>
        <w:t xml:space="preserve"> Summary and Hints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985"/>
        <w:gridCol w:w="5480"/>
        <w:gridCol w:w="3741"/>
      </w:tblGrid>
      <w:tr w:rsidR="005B4638" w14:paraId="68B382C8" w14:textId="77777777" w:rsidTr="00BF6D90">
        <w:tc>
          <w:tcPr>
            <w:tcW w:w="986" w:type="dxa"/>
            <w:shd w:val="clear" w:color="auto" w:fill="C5E0B3" w:themeFill="accent6" w:themeFillTint="66"/>
          </w:tcPr>
          <w:p w14:paraId="6D2486FC" w14:textId="695B8151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5393" w:type="dxa"/>
            <w:shd w:val="clear" w:color="auto" w:fill="C5E0B3" w:themeFill="accent6" w:themeFillTint="66"/>
          </w:tcPr>
          <w:p w14:paraId="2D5B6BFB" w14:textId="7CAD9E73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274A4E88" w14:textId="637D23F9" w:rsidR="005B4638" w:rsidRPr="005B4638" w:rsidRDefault="005B4638" w:rsidP="00D813EF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5B4638" w14:paraId="0A7BDDEB" w14:textId="77777777" w:rsidTr="00BF6D90">
        <w:tc>
          <w:tcPr>
            <w:tcW w:w="986" w:type="dxa"/>
          </w:tcPr>
          <w:p w14:paraId="49AD2885" w14:textId="767CE7E6" w:rsidR="005B4638" w:rsidRDefault="005B4638" w:rsidP="00D813EF">
            <w:pPr>
              <w:pStyle w:val="H1Body"/>
              <w:ind w:left="0"/>
            </w:pPr>
            <w:r>
              <w:t>1.1</w:t>
            </w:r>
          </w:p>
        </w:tc>
        <w:tc>
          <w:tcPr>
            <w:tcW w:w="5393" w:type="dxa"/>
          </w:tcPr>
          <w:p w14:paraId="12F84572" w14:textId="13443B75" w:rsidR="005B4638" w:rsidRDefault="008249A2" w:rsidP="00D813EF">
            <w:pPr>
              <w:pStyle w:val="H1Body"/>
              <w:ind w:left="0"/>
            </w:pPr>
            <w:proofErr w:type="spellStart"/>
            <w:r w:rsidRPr="008249A2">
              <w:t>testAddAndGetRecipe_ShouldReturnAddedRecipe</w:t>
            </w:r>
            <w:proofErr w:type="spellEnd"/>
          </w:p>
        </w:tc>
        <w:tc>
          <w:tcPr>
            <w:tcW w:w="3827" w:type="dxa"/>
          </w:tcPr>
          <w:p w14:paraId="598CD2B2" w14:textId="76D21989" w:rsidR="005B4638" w:rsidRDefault="006872A2" w:rsidP="00D813EF">
            <w:pPr>
              <w:pStyle w:val="H1Body"/>
              <w:ind w:left="0"/>
            </w:pPr>
            <w:r>
              <w:t>The lecture slides should help here, since we’re doing something nearly identical</w:t>
            </w:r>
            <w:r w:rsidR="00A85A04">
              <w:t xml:space="preserve"> to what we did with the product/product catalog.</w:t>
            </w:r>
          </w:p>
        </w:tc>
      </w:tr>
      <w:tr w:rsidR="005B4638" w14:paraId="0B640611" w14:textId="77777777" w:rsidTr="00BF6D90">
        <w:tc>
          <w:tcPr>
            <w:tcW w:w="986" w:type="dxa"/>
          </w:tcPr>
          <w:p w14:paraId="4CFD3F63" w14:textId="62B3AB8E" w:rsidR="005B4638" w:rsidRDefault="005B4638" w:rsidP="00D813EF">
            <w:pPr>
              <w:pStyle w:val="H1Body"/>
              <w:ind w:left="0"/>
            </w:pPr>
            <w:r>
              <w:t>1.2</w:t>
            </w:r>
          </w:p>
        </w:tc>
        <w:tc>
          <w:tcPr>
            <w:tcW w:w="5393" w:type="dxa"/>
          </w:tcPr>
          <w:p w14:paraId="2A758997" w14:textId="52CF1A95" w:rsidR="005B4638" w:rsidRDefault="005B4638" w:rsidP="00D813EF">
            <w:pPr>
              <w:pStyle w:val="H1Body"/>
              <w:ind w:left="0"/>
            </w:pPr>
            <w:proofErr w:type="spellStart"/>
            <w:r w:rsidRPr="005B4638">
              <w:t>testRetrievalOfNonExistentRecipe_ShouldReturnNull</w:t>
            </w:r>
            <w:proofErr w:type="spellEnd"/>
          </w:p>
        </w:tc>
        <w:tc>
          <w:tcPr>
            <w:tcW w:w="3827" w:type="dxa"/>
          </w:tcPr>
          <w:p w14:paraId="7A2C2A69" w14:textId="73750062" w:rsidR="005B4638" w:rsidRPr="005C4B47" w:rsidRDefault="00331523" w:rsidP="00D813EF">
            <w:pPr>
              <w:pStyle w:val="H1Body"/>
              <w:ind w:left="0"/>
            </w:pPr>
            <w:r>
              <w:t xml:space="preserve">You don’t need to add anything in this case, </w:t>
            </w:r>
            <w:r w:rsidR="005D7BE9">
              <w:t xml:space="preserve">since </w:t>
            </w:r>
            <w:r>
              <w:t>we just want to check if</w:t>
            </w:r>
            <w:r w:rsidR="005D7BE9">
              <w:t xml:space="preserve"> </w:t>
            </w:r>
            <w:r w:rsidR="005C4B47">
              <w:t xml:space="preserve">we get </w:t>
            </w:r>
            <w:r w:rsidR="005C4B47">
              <w:rPr>
                <w:b/>
                <w:bCs/>
              </w:rPr>
              <w:t>null</w:t>
            </w:r>
            <w:r w:rsidR="005C4B47">
              <w:t xml:space="preserve"> if a person attempts to get a recipe that doesn’t exist (so you’ll need an </w:t>
            </w:r>
            <w:proofErr w:type="spellStart"/>
            <w:r w:rsidR="005C4B47">
              <w:t>assertNull</w:t>
            </w:r>
            <w:proofErr w:type="spellEnd"/>
            <w:r w:rsidR="005C4B47">
              <w:t xml:space="preserve"> statement somewhere).</w:t>
            </w:r>
          </w:p>
        </w:tc>
      </w:tr>
      <w:tr w:rsidR="005C4B47" w14:paraId="77CDA3AE" w14:textId="77777777" w:rsidTr="00BF6D90">
        <w:tc>
          <w:tcPr>
            <w:tcW w:w="986" w:type="dxa"/>
          </w:tcPr>
          <w:p w14:paraId="17DF4202" w14:textId="356D7612" w:rsidR="005C4B47" w:rsidRDefault="005C4B47" w:rsidP="00D813EF">
            <w:pPr>
              <w:pStyle w:val="H1Body"/>
              <w:ind w:left="0"/>
            </w:pPr>
            <w:r>
              <w:t>1.3</w:t>
            </w:r>
          </w:p>
        </w:tc>
        <w:tc>
          <w:tcPr>
            <w:tcW w:w="5393" w:type="dxa"/>
          </w:tcPr>
          <w:p w14:paraId="6AF4170C" w14:textId="24D43635" w:rsidR="005C4B47" w:rsidRPr="005B4638" w:rsidRDefault="00A66E04" w:rsidP="00D813EF">
            <w:pPr>
              <w:pStyle w:val="H1Body"/>
              <w:ind w:left="0"/>
            </w:pPr>
            <w:proofErr w:type="spellStart"/>
            <w:r w:rsidRPr="00A66E04">
              <w:t>testRecipesWithDuplicateNamesShouldRetrieveFirstAdded</w:t>
            </w:r>
            <w:proofErr w:type="spellEnd"/>
          </w:p>
        </w:tc>
        <w:tc>
          <w:tcPr>
            <w:tcW w:w="3827" w:type="dxa"/>
          </w:tcPr>
          <w:p w14:paraId="31251CC6" w14:textId="1C85BDF0" w:rsidR="005C4B47" w:rsidRDefault="00267BF3" w:rsidP="00D813EF">
            <w:pPr>
              <w:pStyle w:val="H1Body"/>
              <w:ind w:left="0"/>
            </w:pPr>
            <w:r>
              <w:t xml:space="preserve">This should involve adding some recipes with the same name and </w:t>
            </w:r>
            <w:r w:rsidR="00105FCC">
              <w:t>getting a recipe and asserting the recipe object retrieved is equal to the first recipe object you added.</w:t>
            </w:r>
          </w:p>
        </w:tc>
      </w:tr>
    </w:tbl>
    <w:p w14:paraId="40D23829" w14:textId="559F509B" w:rsidR="00C37B92" w:rsidRDefault="0064575C" w:rsidP="00FC6E18">
      <w:pPr>
        <w:pStyle w:val="Heading1"/>
        <w:ind w:right="-188"/>
      </w:pPr>
      <w:r>
        <w:t xml:space="preserve">Exercise 2 </w:t>
      </w:r>
      <w:r w:rsidR="0065123B">
        <w:t>–</w:t>
      </w:r>
      <w:r>
        <w:t xml:space="preserve"> </w:t>
      </w:r>
      <w:r w:rsidR="0065123B">
        <w:t xml:space="preserve">Album &amp; </w:t>
      </w:r>
      <w:proofErr w:type="spellStart"/>
      <w:r w:rsidR="0065123B">
        <w:t>AlbumManager</w:t>
      </w:r>
      <w:proofErr w:type="spellEnd"/>
      <w:r w:rsidR="0065123B">
        <w:t xml:space="preserve"> </w:t>
      </w:r>
      <w:r w:rsidR="00FC6E18">
        <w:t>Integration Testing (w/ JSON file)</w:t>
      </w:r>
    </w:p>
    <w:p w14:paraId="37A192CF" w14:textId="689CA02A" w:rsidR="00FC6E18" w:rsidRDefault="004D2056" w:rsidP="00FC6E18">
      <w:pPr>
        <w:pStyle w:val="H1Body"/>
      </w:pPr>
      <w:r>
        <w:t>This exercise will involve an external JSON file</w:t>
      </w:r>
      <w:r w:rsidR="00FD574D">
        <w:t xml:space="preserve"> which is already contained in the Project’s test resources folder.</w:t>
      </w:r>
      <w:r w:rsidR="0091409B">
        <w:t xml:space="preserve"> The external JSON file is named </w:t>
      </w:r>
      <w:proofErr w:type="spellStart"/>
      <w:r w:rsidR="0091409B" w:rsidRPr="0065123B">
        <w:rPr>
          <w:b/>
          <w:bCs/>
        </w:rPr>
        <w:t>albums.json</w:t>
      </w:r>
      <w:proofErr w:type="spellEnd"/>
      <w:r w:rsidR="0091409B">
        <w:t xml:space="preserve"> and contains JSON objects</w:t>
      </w:r>
      <w:r w:rsidR="0065123B">
        <w:t xml:space="preserve"> for popular albums – feel free to open the JSON file to get an idea of its structure/properties.</w:t>
      </w:r>
    </w:p>
    <w:p w14:paraId="6E93D6A1" w14:textId="77777777" w:rsidR="00FC6E18" w:rsidRDefault="00FC6E18" w:rsidP="00FC6E18">
      <w:pPr>
        <w:pStyle w:val="H1Body"/>
      </w:pPr>
    </w:p>
    <w:p w14:paraId="1A050E9B" w14:textId="762FAB6D" w:rsidR="00FC6E18" w:rsidRDefault="00FC6E18" w:rsidP="00FC6E18">
      <w:pPr>
        <w:pStyle w:val="H1Body"/>
      </w:pPr>
      <w:r>
        <w:t>There are two classes, similar to the previous exercise:</w:t>
      </w:r>
    </w:p>
    <w:p w14:paraId="5D88B766" w14:textId="311595A7" w:rsidR="00FC6E18" w:rsidRPr="00A505C1" w:rsidRDefault="00FC6E18" w:rsidP="00FC6E18">
      <w:pPr>
        <w:pStyle w:val="H1Body"/>
      </w:pPr>
      <w:r>
        <w:rPr>
          <w:b/>
          <w:bCs/>
        </w:rPr>
        <w:t>Album</w:t>
      </w:r>
      <w:r w:rsidR="00A505C1">
        <w:rPr>
          <w:b/>
          <w:bCs/>
        </w:rPr>
        <w:t>.java</w:t>
      </w:r>
      <w:r w:rsidR="00A505C1">
        <w:t xml:space="preserve"> – </w:t>
      </w:r>
      <w:r w:rsidR="000C5662">
        <w:t xml:space="preserve">This class represents an Album data type and contains </w:t>
      </w:r>
      <w:r w:rsidR="007D4094">
        <w:t>four</w:t>
      </w:r>
      <w:r w:rsidR="000C5662">
        <w:t xml:space="preserve"> attributes: a String for the album name, a String for the </w:t>
      </w:r>
      <w:r w:rsidR="001B773E">
        <w:t>artist’s name, an int representing the year the album was released</w:t>
      </w:r>
      <w:r w:rsidR="004352F1">
        <w:t>, and a String representing the genre of the album</w:t>
      </w:r>
      <w:r w:rsidR="001B773E">
        <w:t>.</w:t>
      </w:r>
    </w:p>
    <w:p w14:paraId="4AE71D10" w14:textId="77777777" w:rsidR="0065123B" w:rsidRPr="00202669" w:rsidRDefault="0065123B" w:rsidP="00AF2A99">
      <w:pPr>
        <w:pStyle w:val="H1Body"/>
      </w:pPr>
    </w:p>
    <w:p w14:paraId="26D7442B" w14:textId="1AC0DD67" w:rsidR="005D1B02" w:rsidRDefault="00744034" w:rsidP="00744034">
      <w:pPr>
        <w:pStyle w:val="H1Body"/>
      </w:pPr>
      <w:r w:rsidRPr="00840DA1">
        <w:rPr>
          <w:b/>
          <w:bCs/>
        </w:rPr>
        <w:t>AlbumManager.java</w:t>
      </w:r>
      <w:r>
        <w:t xml:space="preserve"> – This class is responsible for loading all of the albums from the </w:t>
      </w:r>
      <w:proofErr w:type="spellStart"/>
      <w:r>
        <w:t>albums.json</w:t>
      </w:r>
      <w:proofErr w:type="spellEnd"/>
      <w:r>
        <w:t xml:space="preserve"> file </w:t>
      </w:r>
      <w:r w:rsidR="00201ECC">
        <w:t>(method name:</w:t>
      </w:r>
      <w:r w:rsidR="00201ECC" w:rsidRPr="00201ECC">
        <w:t xml:space="preserve"> </w:t>
      </w:r>
      <w:proofErr w:type="spellStart"/>
      <w:r w:rsidR="00201ECC" w:rsidRPr="00201ECC">
        <w:t>loadAlbumsFromJSON</w:t>
      </w:r>
      <w:proofErr w:type="spellEnd"/>
      <w:r w:rsidR="00201ECC">
        <w:t xml:space="preserve">) </w:t>
      </w:r>
      <w:r>
        <w:t xml:space="preserve">and simply stores them in an ArrayList. </w:t>
      </w:r>
      <w:r w:rsidR="00463A4A">
        <w:t xml:space="preserve">A method to fetch an album is also included in the class (method name: </w:t>
      </w:r>
      <w:proofErr w:type="spellStart"/>
      <w:r w:rsidR="00463A4A">
        <w:t>getAlbum</w:t>
      </w:r>
      <w:proofErr w:type="spellEnd"/>
      <w:r w:rsidR="00463A4A">
        <w:t>).</w:t>
      </w:r>
      <w:r w:rsidR="00347561">
        <w:t xml:space="preserve"> Some rules/expected logic is provided below:</w:t>
      </w:r>
    </w:p>
    <w:p w14:paraId="7A5AD4FD" w14:textId="49BCAAFD" w:rsidR="00476ECA" w:rsidRDefault="00476ECA" w:rsidP="00476ECA">
      <w:pPr>
        <w:pStyle w:val="H1Body"/>
        <w:numPr>
          <w:ilvl w:val="0"/>
          <w:numId w:val="2"/>
        </w:numPr>
      </w:pPr>
      <w:r>
        <w:t xml:space="preserve">If the user searches for an album, it should perform a </w:t>
      </w:r>
      <w:r w:rsidR="00495748">
        <w:t>case-insensitive</w:t>
      </w:r>
      <w:r>
        <w:t xml:space="preserve"> search (</w:t>
      </w:r>
      <w:r w:rsidR="00C02E16">
        <w:t>e.g.</w:t>
      </w:r>
      <w:r>
        <w:t xml:space="preserve"> if th</w:t>
      </w:r>
      <w:r w:rsidR="00495748">
        <w:t xml:space="preserve">e user searches for “abbey road”, it should </w:t>
      </w:r>
      <w:r w:rsidR="00C17003">
        <w:t xml:space="preserve">still </w:t>
      </w:r>
      <w:r w:rsidR="00495748">
        <w:t xml:space="preserve">correctly return the </w:t>
      </w:r>
      <w:r w:rsidR="00C17003">
        <w:t>album with the title “Abbey Road”.</w:t>
      </w:r>
    </w:p>
    <w:p w14:paraId="60B741BC" w14:textId="7D8F5112" w:rsidR="00AA16D4" w:rsidRDefault="00AA16D4" w:rsidP="00476ECA">
      <w:pPr>
        <w:pStyle w:val="H1Body"/>
        <w:numPr>
          <w:ilvl w:val="0"/>
          <w:numId w:val="2"/>
        </w:numPr>
      </w:pPr>
      <w:r>
        <w:t xml:space="preserve">If the user searches for an album that doesn’t exist, it should return a null </w:t>
      </w:r>
      <w:r w:rsidR="00BE6387">
        <w:t>reference.</w:t>
      </w:r>
    </w:p>
    <w:p w14:paraId="3B0F3F6D" w14:textId="0A816463" w:rsidR="007B6636" w:rsidRDefault="007B6636" w:rsidP="00476ECA">
      <w:pPr>
        <w:pStyle w:val="H1Body"/>
        <w:numPr>
          <w:ilvl w:val="0"/>
          <w:numId w:val="2"/>
        </w:numPr>
      </w:pPr>
      <w:r>
        <w:t xml:space="preserve">If the </w:t>
      </w:r>
      <w:proofErr w:type="spellStart"/>
      <w:r w:rsidR="00347561" w:rsidRPr="00347561">
        <w:t>loadAlbumsFromJSON</w:t>
      </w:r>
      <w:proofErr w:type="spellEnd"/>
      <w:r w:rsidR="00347561" w:rsidRPr="00347561">
        <w:t xml:space="preserve"> </w:t>
      </w:r>
      <w:r>
        <w:t xml:space="preserve">method is called multiple times, it should not continuously add to the ArrayList, but should instead result in the ArrayList being re-populated with the Album objects (e.g. if there are 5 albums in the JSON file, then calling </w:t>
      </w:r>
      <w:proofErr w:type="spellStart"/>
      <w:r w:rsidR="00347561" w:rsidRPr="00347561">
        <w:t>loadAlbumsFromJSON</w:t>
      </w:r>
      <w:proofErr w:type="spellEnd"/>
      <w:r w:rsidR="00347561">
        <w:t xml:space="preserve"> 3 times should still result in there being 5 albums – not 15).</w:t>
      </w:r>
    </w:p>
    <w:p w14:paraId="22D9B13F" w14:textId="77777777" w:rsidR="00C17003" w:rsidRDefault="00C17003" w:rsidP="00C17003">
      <w:pPr>
        <w:pStyle w:val="H1Body"/>
      </w:pPr>
    </w:p>
    <w:p w14:paraId="2F61B6DF" w14:textId="54337196" w:rsidR="00232272" w:rsidRDefault="001C2632" w:rsidP="00C17003">
      <w:pPr>
        <w:pStyle w:val="H1Body"/>
      </w:pPr>
      <w:r>
        <w:fldChar w:fldCharType="begin"/>
      </w:r>
      <w:r>
        <w:instrText xml:space="preserve"> REF _Ref149803276 \h </w:instrText>
      </w:r>
      <w:r>
        <w:fldChar w:fldCharType="separate"/>
      </w:r>
      <w:r w:rsidR="004A78D2">
        <w:t xml:space="preserve">Table </w:t>
      </w:r>
      <w:r w:rsidR="004A78D2">
        <w:rPr>
          <w:noProof/>
        </w:rPr>
        <w:t>3</w:t>
      </w:r>
      <w:r>
        <w:fldChar w:fldCharType="end"/>
      </w:r>
      <w:r>
        <w:t xml:space="preserve"> </w:t>
      </w:r>
      <w:r w:rsidR="007A2D44">
        <w:t>contains</w:t>
      </w:r>
      <w:r w:rsidR="00700C2C">
        <w:t xml:space="preserve"> some test method names that are already populated in the </w:t>
      </w:r>
      <w:proofErr w:type="spellStart"/>
      <w:r w:rsidR="00700C2C">
        <w:t>AlbumManagerIntegrationTest</w:t>
      </w:r>
      <w:proofErr w:type="spellEnd"/>
      <w:r w:rsidR="00E01AD4">
        <w:t xml:space="preserve"> test class. It is your job to complete their implementation</w:t>
      </w:r>
      <w:r w:rsidR="00C367E0">
        <w:t xml:space="preserve"> by reading the test method name</w:t>
      </w:r>
      <w:r w:rsidR="00E66FA1">
        <w:t>. You will notice that Exercises 2.2-2.5 do not have</w:t>
      </w:r>
      <w:r w:rsidR="00E01AD4">
        <w:t xml:space="preserve"> hints and </w:t>
      </w:r>
      <w:r w:rsidR="001C6BFE">
        <w:t>Appendix A does not contain a list of known bugs</w:t>
      </w:r>
      <w:r w:rsidR="00E66FA1">
        <w:t>, so you may find these slightly more challenging to implement.</w:t>
      </w:r>
    </w:p>
    <w:p w14:paraId="7616A5CF" w14:textId="77777777" w:rsidR="00232272" w:rsidRDefault="00232272" w:rsidP="00C17003">
      <w:pPr>
        <w:pStyle w:val="H1Body"/>
      </w:pPr>
    </w:p>
    <w:p w14:paraId="15F04A80" w14:textId="4A6CD8EA" w:rsidR="00B64D1E" w:rsidRDefault="00B64D1E" w:rsidP="00B64D1E">
      <w:pPr>
        <w:pStyle w:val="Caption"/>
        <w:keepNext/>
        <w:jc w:val="center"/>
      </w:pPr>
      <w:bookmarkStart w:id="2" w:name="_Ref149803276"/>
      <w:r>
        <w:t xml:space="preserve">Table </w:t>
      </w:r>
      <w:r w:rsidR="00907B04">
        <w:fldChar w:fldCharType="begin"/>
      </w:r>
      <w:r w:rsidR="00907B04">
        <w:instrText xml:space="preserve"> SEQ Table \* ARABIC </w:instrText>
      </w:r>
      <w:r w:rsidR="00907B04">
        <w:fldChar w:fldCharType="separate"/>
      </w:r>
      <w:r w:rsidR="004A78D2">
        <w:rPr>
          <w:noProof/>
        </w:rPr>
        <w:t>3</w:t>
      </w:r>
      <w:r w:rsidR="00907B04">
        <w:rPr>
          <w:noProof/>
        </w:rPr>
        <w:fldChar w:fldCharType="end"/>
      </w:r>
      <w:bookmarkEnd w:id="2"/>
      <w:r>
        <w:t xml:space="preserve"> </w:t>
      </w:r>
      <w:r w:rsidRPr="00684752">
        <w:t xml:space="preserve">Exercise </w:t>
      </w:r>
      <w:r>
        <w:t>2</w:t>
      </w:r>
      <w:r w:rsidRPr="00684752">
        <w:t xml:space="preserve"> Task</w:t>
      </w:r>
      <w:r>
        <w:t>s</w:t>
      </w:r>
      <w:r w:rsidRPr="00684752">
        <w:t xml:space="preserve"> Summary and Hints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993"/>
        <w:gridCol w:w="4961"/>
        <w:gridCol w:w="4252"/>
      </w:tblGrid>
      <w:tr w:rsidR="00C17003" w:rsidRPr="005B4638" w14:paraId="6414DEF0" w14:textId="77777777" w:rsidTr="00D27180">
        <w:tc>
          <w:tcPr>
            <w:tcW w:w="993" w:type="dxa"/>
            <w:shd w:val="clear" w:color="auto" w:fill="C5E0B3" w:themeFill="accent6" w:themeFillTint="66"/>
          </w:tcPr>
          <w:p w14:paraId="31C5B8FC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4961" w:type="dxa"/>
            <w:shd w:val="clear" w:color="auto" w:fill="C5E0B3" w:themeFill="accent6" w:themeFillTint="66"/>
          </w:tcPr>
          <w:p w14:paraId="09566774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252" w:type="dxa"/>
            <w:shd w:val="clear" w:color="auto" w:fill="C5E0B3" w:themeFill="accent6" w:themeFillTint="66"/>
          </w:tcPr>
          <w:p w14:paraId="52CB80B1" w14:textId="77777777" w:rsidR="00C17003" w:rsidRPr="005B4638" w:rsidRDefault="00C17003" w:rsidP="00D27180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C17003" w14:paraId="4800522F" w14:textId="77777777" w:rsidTr="00D27180">
        <w:tc>
          <w:tcPr>
            <w:tcW w:w="993" w:type="dxa"/>
          </w:tcPr>
          <w:p w14:paraId="0FB998D3" w14:textId="2F046197" w:rsidR="00C17003" w:rsidRDefault="00C17003" w:rsidP="00D27180">
            <w:pPr>
              <w:pStyle w:val="H1Body"/>
              <w:ind w:left="0"/>
            </w:pPr>
            <w:r>
              <w:t>2.1</w:t>
            </w:r>
          </w:p>
        </w:tc>
        <w:tc>
          <w:tcPr>
            <w:tcW w:w="4961" w:type="dxa"/>
          </w:tcPr>
          <w:p w14:paraId="5E287EE3" w14:textId="54389967" w:rsidR="00C17003" w:rsidRDefault="00C50CD8" w:rsidP="00D27180">
            <w:pPr>
              <w:pStyle w:val="H1Body"/>
              <w:ind w:left="0"/>
            </w:pPr>
            <w:proofErr w:type="spellStart"/>
            <w:r w:rsidRPr="00C50CD8">
              <w:t>testRetrievalOfNonExistentAlbumShouldReturnNull</w:t>
            </w:r>
            <w:proofErr w:type="spellEnd"/>
          </w:p>
        </w:tc>
        <w:tc>
          <w:tcPr>
            <w:tcW w:w="4252" w:type="dxa"/>
          </w:tcPr>
          <w:p w14:paraId="5298B90F" w14:textId="28EEA715" w:rsidR="00C17003" w:rsidRDefault="00C50CD8" w:rsidP="00D27180">
            <w:pPr>
              <w:pStyle w:val="H1Body"/>
              <w:ind w:left="0"/>
            </w:pPr>
            <w:r>
              <w:t xml:space="preserve">Very similar to the testing </w:t>
            </w:r>
            <w:r w:rsidR="000445CB">
              <w:t>for a non-existent recipe from exercise 1.</w:t>
            </w:r>
          </w:p>
        </w:tc>
      </w:tr>
      <w:tr w:rsidR="001C6BFE" w14:paraId="68836923" w14:textId="77777777" w:rsidTr="00DB7C78">
        <w:tc>
          <w:tcPr>
            <w:tcW w:w="993" w:type="dxa"/>
          </w:tcPr>
          <w:p w14:paraId="27DC9EDC" w14:textId="636F4C32" w:rsidR="001C6BFE" w:rsidRDefault="001C6BFE" w:rsidP="00D27180">
            <w:pPr>
              <w:pStyle w:val="H1Body"/>
              <w:ind w:left="0"/>
            </w:pPr>
            <w:r>
              <w:t>2.2</w:t>
            </w:r>
          </w:p>
        </w:tc>
        <w:tc>
          <w:tcPr>
            <w:tcW w:w="9213" w:type="dxa"/>
            <w:gridSpan w:val="2"/>
          </w:tcPr>
          <w:p w14:paraId="537FCA5E" w14:textId="5A2839A7" w:rsidR="001C6BFE" w:rsidRDefault="001C6BFE" w:rsidP="00D27180">
            <w:pPr>
              <w:pStyle w:val="H1Body"/>
              <w:ind w:left="0"/>
            </w:pPr>
            <w:proofErr w:type="spellStart"/>
            <w:r>
              <w:t>testGetAlbumIsCaseInsensitiveShouldReturnCorrectAlbum</w:t>
            </w:r>
            <w:proofErr w:type="spellEnd"/>
          </w:p>
        </w:tc>
      </w:tr>
      <w:tr w:rsidR="00232272" w:rsidRPr="005C4B47" w14:paraId="3EFFBE4D" w14:textId="77777777" w:rsidTr="001F6DE3">
        <w:tc>
          <w:tcPr>
            <w:tcW w:w="993" w:type="dxa"/>
          </w:tcPr>
          <w:p w14:paraId="4F5DB7D4" w14:textId="69896A51" w:rsidR="00232272" w:rsidRDefault="00232272" w:rsidP="00D27180">
            <w:pPr>
              <w:pStyle w:val="H1Body"/>
              <w:ind w:left="0"/>
            </w:pPr>
            <w:r>
              <w:t>2.</w:t>
            </w:r>
            <w:r w:rsidR="00C02E16">
              <w:t>3</w:t>
            </w:r>
          </w:p>
        </w:tc>
        <w:tc>
          <w:tcPr>
            <w:tcW w:w="9213" w:type="dxa"/>
            <w:gridSpan w:val="2"/>
          </w:tcPr>
          <w:p w14:paraId="25D6DD97" w14:textId="7F135C7B" w:rsidR="00232272" w:rsidRPr="005C4B47" w:rsidRDefault="00C367E0" w:rsidP="00D27180">
            <w:pPr>
              <w:pStyle w:val="H1Body"/>
              <w:ind w:left="0"/>
            </w:pPr>
            <w:proofErr w:type="spellStart"/>
            <w:r>
              <w:t>testC</w:t>
            </w:r>
            <w:r w:rsidR="00232272" w:rsidRPr="00232272">
              <w:t>onstructorShouldLoadAlbums</w:t>
            </w:r>
            <w:proofErr w:type="spellEnd"/>
          </w:p>
        </w:tc>
      </w:tr>
      <w:tr w:rsidR="00232272" w14:paraId="18E5FE53" w14:textId="77777777" w:rsidTr="00E77334">
        <w:tc>
          <w:tcPr>
            <w:tcW w:w="993" w:type="dxa"/>
          </w:tcPr>
          <w:p w14:paraId="74345EA5" w14:textId="106EB367" w:rsidR="00232272" w:rsidRDefault="00232272" w:rsidP="00D27180">
            <w:pPr>
              <w:pStyle w:val="H1Body"/>
              <w:ind w:left="0"/>
            </w:pPr>
            <w:r>
              <w:t>2.</w:t>
            </w:r>
            <w:r w:rsidR="00C02E16">
              <w:t>4</w:t>
            </w:r>
          </w:p>
        </w:tc>
        <w:tc>
          <w:tcPr>
            <w:tcW w:w="9213" w:type="dxa"/>
            <w:gridSpan w:val="2"/>
          </w:tcPr>
          <w:p w14:paraId="184E8F8E" w14:textId="5BCC9DEC" w:rsidR="00232272" w:rsidRDefault="00794089" w:rsidP="00D27180">
            <w:pPr>
              <w:pStyle w:val="H1Body"/>
              <w:ind w:left="0"/>
            </w:pPr>
            <w:proofErr w:type="spellStart"/>
            <w:r w:rsidRPr="00794089">
              <w:t>testConstructorWithInvalidFilePathShouldThrowRuntimeException</w:t>
            </w:r>
            <w:proofErr w:type="spellEnd"/>
          </w:p>
        </w:tc>
      </w:tr>
      <w:tr w:rsidR="007A2D44" w14:paraId="4E672F38" w14:textId="77777777" w:rsidTr="00E77334">
        <w:tc>
          <w:tcPr>
            <w:tcW w:w="993" w:type="dxa"/>
          </w:tcPr>
          <w:p w14:paraId="4DA07565" w14:textId="4FD8641D" w:rsidR="007A2D44" w:rsidRDefault="007A2D44" w:rsidP="00D27180">
            <w:pPr>
              <w:pStyle w:val="H1Body"/>
              <w:ind w:left="0"/>
            </w:pPr>
            <w:r>
              <w:t>2.</w:t>
            </w:r>
            <w:r w:rsidR="00C02E16">
              <w:t>5</w:t>
            </w:r>
          </w:p>
        </w:tc>
        <w:tc>
          <w:tcPr>
            <w:tcW w:w="9213" w:type="dxa"/>
            <w:gridSpan w:val="2"/>
          </w:tcPr>
          <w:p w14:paraId="1FC47271" w14:textId="2D241799" w:rsidR="007A2D44" w:rsidRPr="001C2632" w:rsidRDefault="00C367E0" w:rsidP="00D27180">
            <w:pPr>
              <w:pStyle w:val="H1Body"/>
              <w:ind w:left="0"/>
            </w:pPr>
            <w:proofErr w:type="spellStart"/>
            <w:r>
              <w:t>testL</w:t>
            </w:r>
            <w:r w:rsidR="007A2D44" w:rsidRPr="007A2D44">
              <w:t>oadAlbumsFromJSONShouldClearPreviousAlbums</w:t>
            </w:r>
            <w:proofErr w:type="spellEnd"/>
          </w:p>
        </w:tc>
      </w:tr>
    </w:tbl>
    <w:p w14:paraId="62780787" w14:textId="77777777" w:rsidR="00C17003" w:rsidRDefault="00C17003" w:rsidP="00C17003">
      <w:pPr>
        <w:pStyle w:val="H1Body"/>
      </w:pPr>
    </w:p>
    <w:p w14:paraId="797EACBD" w14:textId="7AF04B20" w:rsidR="0075717B" w:rsidRPr="005D1B02" w:rsidRDefault="0075717B" w:rsidP="00C17003">
      <w:pPr>
        <w:pStyle w:val="H1Body"/>
      </w:pPr>
      <w:r>
        <w:t>Can you think of any more unit tests that could be performed</w:t>
      </w:r>
      <w:r w:rsidR="00D93DFE">
        <w:t xml:space="preserve"> to test the integration between our code and the JSON file</w:t>
      </w:r>
      <w:r>
        <w:t xml:space="preserve">? If you take a look at the </w:t>
      </w:r>
      <w:proofErr w:type="spellStart"/>
      <w:r>
        <w:t>AlbumManager</w:t>
      </w:r>
      <w:proofErr w:type="spellEnd"/>
      <w:r>
        <w:t xml:space="preserve"> </w:t>
      </w:r>
      <w:r w:rsidR="00F87072">
        <w:t>class,</w:t>
      </w:r>
      <w:r>
        <w:t xml:space="preserve"> it contains methods to </w:t>
      </w:r>
      <w:proofErr w:type="spellStart"/>
      <w:r w:rsidR="00D93DFE">
        <w:t>addAlbum</w:t>
      </w:r>
      <w:proofErr w:type="spellEnd"/>
      <w:r w:rsidR="00D93DFE">
        <w:t xml:space="preserve"> and </w:t>
      </w:r>
      <w:proofErr w:type="spellStart"/>
      <w:r w:rsidR="00D93DFE">
        <w:t>saveAlbumsToJSON</w:t>
      </w:r>
      <w:proofErr w:type="spellEnd"/>
      <w:r w:rsidR="00D93DFE">
        <w:t xml:space="preserve"> – and none of our tests so far have even touched these methods. Implement some more integration unit tests to test</w:t>
      </w:r>
      <w:r w:rsidR="00A147DE">
        <w:t xml:space="preserve"> that</w:t>
      </w:r>
      <w:r w:rsidR="00D93DFE">
        <w:t xml:space="preserve"> the functionality is as </w:t>
      </w:r>
      <w:r w:rsidR="00F87072">
        <w:t xml:space="preserve">we would </w:t>
      </w:r>
      <w:r w:rsidR="00D93DFE">
        <w:t>expect.</w:t>
      </w:r>
      <w:r w:rsidR="003775B0">
        <w:t xml:space="preserve"> If you’re feeling adventurous you can attempt to fix any</w:t>
      </w:r>
      <w:r w:rsidR="0090208B">
        <w:t xml:space="preserve"> issues you have identified as a result of your tests failing</w:t>
      </w:r>
      <w:r w:rsidR="00A147DE">
        <w:t>…</w:t>
      </w:r>
    </w:p>
    <w:p w14:paraId="51438D4F" w14:textId="7188F646" w:rsidR="00977901" w:rsidRDefault="00387B4E" w:rsidP="0063100E">
      <w:pPr>
        <w:pStyle w:val="Heading1"/>
      </w:pPr>
      <w:r>
        <w:t>Lab Summary</w:t>
      </w:r>
    </w:p>
    <w:p w14:paraId="58532410" w14:textId="29F16E91" w:rsidR="00525185" w:rsidRDefault="009D2B93">
      <w:r>
        <w:t xml:space="preserve">This lab has introduced the concept of integration testing </w:t>
      </w:r>
      <w:r w:rsidR="00535E06">
        <w:t>by using the JUnit testing framework. We have had the opportunity to not only test the interaction between</w:t>
      </w:r>
      <w:r w:rsidR="00050B56">
        <w:t xml:space="preserve"> classes, but also test the interaction between external sources.</w:t>
      </w:r>
    </w:p>
    <w:p w14:paraId="4BC9F029" w14:textId="75BCFD3A" w:rsidR="00050B56" w:rsidRPr="00021F58" w:rsidRDefault="00021F58">
      <w:r w:rsidRPr="00021F58">
        <w:rPr>
          <w:b/>
          <w:bCs/>
          <w:color w:val="FF0000"/>
        </w:rPr>
        <w:t>Important</w:t>
      </w:r>
      <w:r>
        <w:rPr>
          <w:b/>
          <w:bCs/>
        </w:rPr>
        <w:t>:</w:t>
      </w:r>
      <w:r>
        <w:t xml:space="preserve"> At this point you should have completed, or be close to </w:t>
      </w:r>
      <w:r w:rsidR="0047746B">
        <w:t>completing</w:t>
      </w:r>
      <w:r>
        <w:t>, your first assessment: the test plan.</w:t>
      </w:r>
      <w:r w:rsidR="0047746B">
        <w:t xml:space="preserve"> </w:t>
      </w:r>
      <w:r w:rsidR="00347561">
        <w:t xml:space="preserve"> If you have finished this lab sheet and have any questions relating to the test plan, the labs this week </w:t>
      </w:r>
      <w:r w:rsidR="004072FE">
        <w:t>will</w:t>
      </w:r>
      <w:r w:rsidR="00347561">
        <w:t xml:space="preserve"> be your last </w:t>
      </w:r>
      <w:r w:rsidR="004072FE">
        <w:t>guaranteed opportunity to get these questions answered before Friday’s deadline.</w:t>
      </w:r>
    </w:p>
    <w:p w14:paraId="496BB120" w14:textId="77777777" w:rsidR="00525185" w:rsidRDefault="00525185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604081C" w14:textId="77777777" w:rsidR="00525185" w:rsidRDefault="00525185" w:rsidP="00525185">
      <w:pPr>
        <w:pStyle w:val="Heading1"/>
      </w:pPr>
      <w:r>
        <w:t>Appendix A – Known Bugs</w:t>
      </w:r>
    </w:p>
    <w:p w14:paraId="09F13D13" w14:textId="5517E7D7" w:rsidR="00A20764" w:rsidRPr="00A20764" w:rsidRDefault="00A20764" w:rsidP="00A20764">
      <w:pPr>
        <w:pStyle w:val="H1Body"/>
      </w:pPr>
      <w:r>
        <w:t xml:space="preserve">Try not to look at these known bugs straight away, since in the real world </w:t>
      </w:r>
      <w:r w:rsidR="00D141C7">
        <w:t>we</w:t>
      </w:r>
      <w:r>
        <w:t xml:space="preserve"> </w:t>
      </w:r>
      <w:r w:rsidR="00D141C7">
        <w:t>do not</w:t>
      </w:r>
      <w:r>
        <w:t xml:space="preserve"> have the luxury of having a document outlining all of the undiscovered bugs in a system (unless the developers themselves have documented the bugs they are currently aware of at the time of passing the code to the testing team).</w:t>
      </w:r>
    </w:p>
    <w:p w14:paraId="246A91C9" w14:textId="3090C3BD" w:rsidR="00525185" w:rsidRDefault="00525185" w:rsidP="00525185">
      <w:pPr>
        <w:pStyle w:val="Heading2"/>
      </w:pPr>
      <w:r>
        <w:t xml:space="preserve">Exercise 1 – Recipe &amp; </w:t>
      </w:r>
      <w:proofErr w:type="spellStart"/>
      <w:r>
        <w:t>RecipeManager</w:t>
      </w:r>
      <w:proofErr w:type="spellEnd"/>
    </w:p>
    <w:tbl>
      <w:tblPr>
        <w:tblStyle w:val="TableGrid"/>
        <w:tblW w:w="822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58"/>
        <w:gridCol w:w="2302"/>
        <w:gridCol w:w="4962"/>
      </w:tblGrid>
      <w:tr w:rsidR="00525185" w:rsidRPr="005B4638" w14:paraId="62A8FBDA" w14:textId="77777777" w:rsidTr="00525185">
        <w:tc>
          <w:tcPr>
            <w:tcW w:w="958" w:type="dxa"/>
            <w:shd w:val="clear" w:color="auto" w:fill="C5E0B3" w:themeFill="accent6" w:themeFillTint="66"/>
          </w:tcPr>
          <w:p w14:paraId="670BC70E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2302" w:type="dxa"/>
            <w:shd w:val="clear" w:color="auto" w:fill="C5E0B3" w:themeFill="accent6" w:themeFillTint="66"/>
          </w:tcPr>
          <w:p w14:paraId="49E0436F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962" w:type="dxa"/>
            <w:shd w:val="clear" w:color="auto" w:fill="C5E0B3" w:themeFill="accent6" w:themeFillTint="66"/>
          </w:tcPr>
          <w:p w14:paraId="3B87C54D" w14:textId="77777777" w:rsidR="00525185" w:rsidRPr="005B4638" w:rsidRDefault="00525185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525185" w14:paraId="17D2F133" w14:textId="77777777" w:rsidTr="000A2358">
        <w:tc>
          <w:tcPr>
            <w:tcW w:w="958" w:type="dxa"/>
            <w:shd w:val="clear" w:color="auto" w:fill="E2EFD9" w:themeFill="accent6" w:themeFillTint="33"/>
          </w:tcPr>
          <w:p w14:paraId="07D2D515" w14:textId="77777777" w:rsidR="00525185" w:rsidRDefault="00525185" w:rsidP="00673FCB">
            <w:pPr>
              <w:pStyle w:val="H1Body"/>
              <w:ind w:left="0"/>
            </w:pPr>
            <w:r>
              <w:t>1.1</w:t>
            </w:r>
          </w:p>
        </w:tc>
        <w:tc>
          <w:tcPr>
            <w:tcW w:w="2302" w:type="dxa"/>
            <w:shd w:val="clear" w:color="auto" w:fill="E2EFD9" w:themeFill="accent6" w:themeFillTint="33"/>
          </w:tcPr>
          <w:p w14:paraId="3E4535E9" w14:textId="77777777" w:rsidR="00525185" w:rsidRDefault="00525185" w:rsidP="00673FCB">
            <w:pPr>
              <w:pStyle w:val="H1Body"/>
              <w:ind w:left="0"/>
            </w:pPr>
            <w:proofErr w:type="spellStart"/>
            <w:r w:rsidRPr="008249A2">
              <w:t>testAddAndGetRecipe_ShouldReturnAddedRecipe</w:t>
            </w:r>
            <w:proofErr w:type="spellEnd"/>
          </w:p>
        </w:tc>
        <w:tc>
          <w:tcPr>
            <w:tcW w:w="4962" w:type="dxa"/>
            <w:shd w:val="clear" w:color="auto" w:fill="E2EFD9" w:themeFill="accent6" w:themeFillTint="33"/>
          </w:tcPr>
          <w:p w14:paraId="0031F6BA" w14:textId="65D74B8B" w:rsidR="00525185" w:rsidRDefault="00525185" w:rsidP="00673FCB">
            <w:pPr>
              <w:pStyle w:val="H1Body"/>
              <w:ind w:left="0"/>
            </w:pPr>
            <w:r>
              <w:t>This test should pass</w:t>
            </w:r>
            <w:r w:rsidR="00B32228">
              <w:t>, as there are no known issues associated with adding and retrieving recipes.</w:t>
            </w:r>
          </w:p>
        </w:tc>
      </w:tr>
      <w:tr w:rsidR="00525185" w:rsidRPr="005C4B47" w14:paraId="60866CC9" w14:textId="77777777" w:rsidTr="000A2358">
        <w:tc>
          <w:tcPr>
            <w:tcW w:w="958" w:type="dxa"/>
            <w:shd w:val="clear" w:color="auto" w:fill="FBE4D5" w:themeFill="accent2" w:themeFillTint="33"/>
          </w:tcPr>
          <w:p w14:paraId="127BEAC7" w14:textId="77777777" w:rsidR="00525185" w:rsidRDefault="00525185" w:rsidP="00673FCB">
            <w:pPr>
              <w:pStyle w:val="H1Body"/>
              <w:ind w:left="0"/>
            </w:pPr>
            <w:r>
              <w:t>1.2</w:t>
            </w:r>
          </w:p>
        </w:tc>
        <w:tc>
          <w:tcPr>
            <w:tcW w:w="2302" w:type="dxa"/>
            <w:shd w:val="clear" w:color="auto" w:fill="FBE4D5" w:themeFill="accent2" w:themeFillTint="33"/>
          </w:tcPr>
          <w:p w14:paraId="36EA8D72" w14:textId="77777777" w:rsidR="00525185" w:rsidRDefault="00525185" w:rsidP="00673FCB">
            <w:pPr>
              <w:pStyle w:val="H1Body"/>
              <w:ind w:left="0"/>
            </w:pPr>
            <w:proofErr w:type="spellStart"/>
            <w:r w:rsidRPr="005B4638">
              <w:t>testRetrievalOfNonExistentRecipe_ShouldReturnNull</w:t>
            </w:r>
            <w:proofErr w:type="spellEnd"/>
          </w:p>
        </w:tc>
        <w:tc>
          <w:tcPr>
            <w:tcW w:w="4962" w:type="dxa"/>
            <w:shd w:val="clear" w:color="auto" w:fill="FBE4D5" w:themeFill="accent2" w:themeFillTint="33"/>
          </w:tcPr>
          <w:p w14:paraId="5F412071" w14:textId="12D49C41" w:rsidR="00525185" w:rsidRPr="005C4B47" w:rsidRDefault="00156142" w:rsidP="00673FCB">
            <w:pPr>
              <w:pStyle w:val="H1Body"/>
              <w:ind w:left="0"/>
            </w:pPr>
            <w:r>
              <w:t xml:space="preserve">This test should fail since there is indeed an issue with the </w:t>
            </w:r>
            <w:proofErr w:type="spellStart"/>
            <w:r>
              <w:t>getRecipe</w:t>
            </w:r>
            <w:proofErr w:type="spellEnd"/>
            <w:r>
              <w:t xml:space="preserve"> method of the </w:t>
            </w:r>
            <w:proofErr w:type="spellStart"/>
            <w:r>
              <w:t>RecipeManager</w:t>
            </w:r>
            <w:proofErr w:type="spellEnd"/>
            <w:r>
              <w:t xml:space="preserve"> class</w:t>
            </w:r>
            <w:r w:rsidR="007227B7">
              <w:t xml:space="preserve"> – If the for loop finishes without returning a recipe, it returns the last thing in the </w:t>
            </w:r>
            <w:proofErr w:type="spellStart"/>
            <w:r w:rsidR="007227B7">
              <w:t>arraylist</w:t>
            </w:r>
            <w:proofErr w:type="spellEnd"/>
            <w:r w:rsidR="007227B7">
              <w:t xml:space="preserve"> (assuming there is something there), otherwise, you’ll get an </w:t>
            </w:r>
            <w:proofErr w:type="spellStart"/>
            <w:r w:rsidR="007227B7">
              <w:t>ArrayIndexOutOfBounds</w:t>
            </w:r>
            <w:proofErr w:type="spellEnd"/>
            <w:r w:rsidR="007227B7">
              <w:t xml:space="preserve"> Exception.</w:t>
            </w:r>
          </w:p>
        </w:tc>
      </w:tr>
      <w:tr w:rsidR="00525185" w14:paraId="496F6C07" w14:textId="77777777" w:rsidTr="000A2358">
        <w:tc>
          <w:tcPr>
            <w:tcW w:w="958" w:type="dxa"/>
            <w:shd w:val="clear" w:color="auto" w:fill="E2EFD9" w:themeFill="accent6" w:themeFillTint="33"/>
          </w:tcPr>
          <w:p w14:paraId="20083DC7" w14:textId="77777777" w:rsidR="00525185" w:rsidRDefault="00525185" w:rsidP="00673FCB">
            <w:pPr>
              <w:pStyle w:val="H1Body"/>
              <w:ind w:left="0"/>
            </w:pPr>
            <w:r>
              <w:t>1.3</w:t>
            </w:r>
          </w:p>
        </w:tc>
        <w:tc>
          <w:tcPr>
            <w:tcW w:w="2302" w:type="dxa"/>
            <w:shd w:val="clear" w:color="auto" w:fill="E2EFD9" w:themeFill="accent6" w:themeFillTint="33"/>
          </w:tcPr>
          <w:p w14:paraId="7736BE33" w14:textId="77777777" w:rsidR="00525185" w:rsidRPr="005B4638" w:rsidRDefault="00525185" w:rsidP="00673FCB">
            <w:pPr>
              <w:pStyle w:val="H1Body"/>
              <w:ind w:left="0"/>
            </w:pPr>
            <w:proofErr w:type="spellStart"/>
            <w:r w:rsidRPr="00A66E04">
              <w:t>testRecipesWithDuplicateNamesShouldRetrieveFirstAdded</w:t>
            </w:r>
            <w:proofErr w:type="spellEnd"/>
          </w:p>
        </w:tc>
        <w:tc>
          <w:tcPr>
            <w:tcW w:w="4962" w:type="dxa"/>
            <w:shd w:val="clear" w:color="auto" w:fill="E2EFD9" w:themeFill="accent6" w:themeFillTint="33"/>
          </w:tcPr>
          <w:p w14:paraId="0A2BB29A" w14:textId="433DA98C" w:rsidR="00525185" w:rsidRDefault="00D141C7" w:rsidP="00673FCB">
            <w:pPr>
              <w:pStyle w:val="H1Body"/>
              <w:ind w:left="0"/>
            </w:pPr>
            <w:r>
              <w:t>This test should pass, as there are no known issues associated with this logic.</w:t>
            </w:r>
          </w:p>
        </w:tc>
      </w:tr>
    </w:tbl>
    <w:p w14:paraId="32D67569" w14:textId="77777777" w:rsidR="009E0A22" w:rsidRDefault="009E0A22" w:rsidP="00525185">
      <w:pPr>
        <w:pStyle w:val="H2Body"/>
      </w:pPr>
    </w:p>
    <w:p w14:paraId="6862FE2E" w14:textId="5B5AC308" w:rsidR="009E0A22" w:rsidRDefault="009E0A22" w:rsidP="009E0A22">
      <w:pPr>
        <w:pStyle w:val="Heading2"/>
      </w:pPr>
      <w:r>
        <w:t xml:space="preserve">Exercise 2 – Album &amp; </w:t>
      </w:r>
      <w:proofErr w:type="spellStart"/>
      <w:r>
        <w:t>AlbumManager</w:t>
      </w:r>
      <w:proofErr w:type="spellEnd"/>
    </w:p>
    <w:tbl>
      <w:tblPr>
        <w:tblStyle w:val="TableGrid"/>
        <w:tblW w:w="822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958"/>
        <w:gridCol w:w="2302"/>
        <w:gridCol w:w="4962"/>
      </w:tblGrid>
      <w:tr w:rsidR="009E0A22" w:rsidRPr="005B4638" w14:paraId="2302FF5F" w14:textId="77777777" w:rsidTr="00673FCB">
        <w:tc>
          <w:tcPr>
            <w:tcW w:w="958" w:type="dxa"/>
            <w:shd w:val="clear" w:color="auto" w:fill="C5E0B3" w:themeFill="accent6" w:themeFillTint="66"/>
          </w:tcPr>
          <w:p w14:paraId="38BE1E07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Exercise</w:t>
            </w:r>
          </w:p>
        </w:tc>
        <w:tc>
          <w:tcPr>
            <w:tcW w:w="2302" w:type="dxa"/>
            <w:shd w:val="clear" w:color="auto" w:fill="C5E0B3" w:themeFill="accent6" w:themeFillTint="66"/>
          </w:tcPr>
          <w:p w14:paraId="7092BAEC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Test Method Name</w:t>
            </w:r>
          </w:p>
        </w:tc>
        <w:tc>
          <w:tcPr>
            <w:tcW w:w="4962" w:type="dxa"/>
            <w:shd w:val="clear" w:color="auto" w:fill="C5E0B3" w:themeFill="accent6" w:themeFillTint="66"/>
          </w:tcPr>
          <w:p w14:paraId="4819DB68" w14:textId="77777777" w:rsidR="009E0A22" w:rsidRPr="005B4638" w:rsidRDefault="009E0A22" w:rsidP="00673FCB">
            <w:pPr>
              <w:pStyle w:val="H1Body"/>
              <w:ind w:left="0"/>
              <w:rPr>
                <w:b/>
                <w:bCs/>
              </w:rPr>
            </w:pPr>
            <w:r w:rsidRPr="005B4638">
              <w:rPr>
                <w:b/>
                <w:bCs/>
              </w:rPr>
              <w:t>Hints</w:t>
            </w:r>
          </w:p>
        </w:tc>
      </w:tr>
      <w:tr w:rsidR="000A2358" w14:paraId="37E09159" w14:textId="77777777" w:rsidTr="000A2358">
        <w:tc>
          <w:tcPr>
            <w:tcW w:w="958" w:type="dxa"/>
            <w:shd w:val="clear" w:color="auto" w:fill="FBE4D5" w:themeFill="accent2" w:themeFillTint="33"/>
          </w:tcPr>
          <w:p w14:paraId="450BAA24" w14:textId="37CC2795" w:rsidR="009E0A22" w:rsidRDefault="009E0A22" w:rsidP="00673FCB">
            <w:pPr>
              <w:pStyle w:val="H1Body"/>
              <w:ind w:left="0"/>
            </w:pPr>
            <w:r>
              <w:t>2.1</w:t>
            </w:r>
          </w:p>
        </w:tc>
        <w:tc>
          <w:tcPr>
            <w:tcW w:w="2302" w:type="dxa"/>
            <w:shd w:val="clear" w:color="auto" w:fill="FBE4D5" w:themeFill="accent2" w:themeFillTint="33"/>
          </w:tcPr>
          <w:p w14:paraId="6B8AFD9E" w14:textId="2290FA98" w:rsidR="009E0A22" w:rsidRDefault="001F2760" w:rsidP="00673FCB">
            <w:pPr>
              <w:pStyle w:val="H1Body"/>
              <w:ind w:left="0"/>
            </w:pPr>
            <w:proofErr w:type="spellStart"/>
            <w:r w:rsidRPr="001F2760">
              <w:t>testRetrievalOfNonExistentAlbum_ShouldReturnNull</w:t>
            </w:r>
            <w:proofErr w:type="spellEnd"/>
          </w:p>
        </w:tc>
        <w:tc>
          <w:tcPr>
            <w:tcW w:w="4962" w:type="dxa"/>
            <w:shd w:val="clear" w:color="auto" w:fill="FBE4D5" w:themeFill="accent2" w:themeFillTint="33"/>
          </w:tcPr>
          <w:p w14:paraId="4E308EBC" w14:textId="54B0D874" w:rsidR="009E0A22" w:rsidRDefault="001F2760" w:rsidP="00673FCB">
            <w:pPr>
              <w:pStyle w:val="H1Body"/>
              <w:ind w:left="0"/>
            </w:pPr>
            <w:r>
              <w:t xml:space="preserve">This test should fail since there is an issue to logic of </w:t>
            </w:r>
            <w:proofErr w:type="spellStart"/>
            <w:r>
              <w:t>getAlbum</w:t>
            </w:r>
            <w:proofErr w:type="spellEnd"/>
            <w:r>
              <w:t xml:space="preserve"> – instead of returning null if it doesn’t find the album name, it returns</w:t>
            </w:r>
            <w:r w:rsidR="00AD30C8">
              <w:t xml:space="preserve"> the first album in the </w:t>
            </w:r>
            <w:proofErr w:type="spellStart"/>
            <w:r w:rsidR="00AD30C8">
              <w:t>arraylist</w:t>
            </w:r>
            <w:proofErr w:type="spellEnd"/>
            <w:r w:rsidR="00AD30C8">
              <w:t xml:space="preserve"> (index 0).</w:t>
            </w:r>
          </w:p>
        </w:tc>
      </w:tr>
    </w:tbl>
    <w:p w14:paraId="65966CBE" w14:textId="1CC8E17D" w:rsidR="009F2AC6" w:rsidRPr="009F2AC6" w:rsidRDefault="009F2AC6" w:rsidP="005E6491">
      <w:pPr>
        <w:pStyle w:val="H2Body"/>
        <w:ind w:left="0"/>
      </w:pPr>
    </w:p>
    <w:sectPr w:rsidR="009F2AC6" w:rsidRPr="009F2AC6" w:rsidSect="000963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682DF" w14:textId="77777777" w:rsidR="000D7E51" w:rsidRDefault="000D7E51" w:rsidP="00DB5310">
      <w:pPr>
        <w:spacing w:after="0" w:line="240" w:lineRule="auto"/>
      </w:pPr>
      <w:r>
        <w:separator/>
      </w:r>
    </w:p>
  </w:endnote>
  <w:endnote w:type="continuationSeparator" w:id="0">
    <w:p w14:paraId="299DADD9" w14:textId="77777777" w:rsidR="000D7E51" w:rsidRDefault="000D7E51" w:rsidP="00DB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EDED" w14:textId="77777777" w:rsidR="00E31DDB" w:rsidRDefault="00E31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1069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BF9451" w14:textId="0DBAAB2F" w:rsidR="00BF7461" w:rsidRDefault="00907B04" w:rsidP="00701A76">
            <w:pPr>
              <w:pStyle w:val="Footer"/>
              <w:jc w:val="center"/>
            </w:pPr>
            <w:sdt>
              <w:sdtPr>
                <w:alias w:val="Title"/>
                <w:tag w:val=""/>
                <w:id w:val="-1949687043"/>
                <w:placeholder>
                  <w:docPart w:val="66CD2E1D7BF1474C8A303E399D88D06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>
                  <w:t>Lab 4A – Intro to Integration Testing</w:t>
                </w:r>
              </w:sdtContent>
            </w:sdt>
            <w:r w:rsidR="00BF7461">
              <w:tab/>
            </w:r>
            <w:r w:rsidR="00BF7461">
              <w:tab/>
              <w:t xml:space="preserve">Page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PAGE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  <w:r w:rsidR="00BF7461">
              <w:t xml:space="preserve"> of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NUMPAGES 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E3C77" w14:textId="77777777" w:rsidR="00E31DDB" w:rsidRDefault="00E31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CDE9A" w14:textId="77777777" w:rsidR="000D7E51" w:rsidRDefault="000D7E51" w:rsidP="00DB5310">
      <w:pPr>
        <w:spacing w:after="0" w:line="240" w:lineRule="auto"/>
      </w:pPr>
      <w:r>
        <w:separator/>
      </w:r>
    </w:p>
  </w:footnote>
  <w:footnote w:type="continuationSeparator" w:id="0">
    <w:p w14:paraId="34829A05" w14:textId="77777777" w:rsidR="000D7E51" w:rsidRDefault="000D7E51" w:rsidP="00DB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8893" w14:textId="313E7FFE" w:rsidR="00E31DDB" w:rsidRDefault="00E31D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E79B" w14:textId="45C0F2E3" w:rsidR="00DB5310" w:rsidRDefault="00D06082" w:rsidP="00DB5310">
    <w:pPr>
      <w:pStyle w:val="Header"/>
      <w:jc w:val="right"/>
    </w:pPr>
    <w:r>
      <w:rPr>
        <w:noProof/>
      </w:rPr>
      <w:drawing>
        <wp:anchor distT="0" distB="0" distL="114300" distR="114300" simplePos="0" relativeHeight="251654656" behindDoc="0" locked="0" layoutInCell="1" allowOverlap="1" wp14:anchorId="22A4E251" wp14:editId="2A8AFC11">
          <wp:simplePos x="0" y="0"/>
          <wp:positionH relativeFrom="column">
            <wp:posOffset>4800600</wp:posOffset>
          </wp:positionH>
          <wp:positionV relativeFrom="paragraph">
            <wp:posOffset>-49530</wp:posOffset>
          </wp:positionV>
          <wp:extent cx="1291119" cy="495935"/>
          <wp:effectExtent l="0" t="0" r="4445" b="0"/>
          <wp:wrapNone/>
          <wp:docPr id="1739718599" name="Picture 1739718599" descr="mmu logo - Deluxe Be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mu logo - Deluxe Bed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119" cy="495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C806" w14:textId="2CBEDD5A" w:rsidR="00E31DDB" w:rsidRDefault="00E31D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5528"/>
    <w:multiLevelType w:val="hybridMultilevel"/>
    <w:tmpl w:val="6172D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2DF4"/>
    <w:multiLevelType w:val="hybridMultilevel"/>
    <w:tmpl w:val="FE06CC74"/>
    <w:lvl w:ilvl="0" w:tplc="D8C489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E82AB2"/>
    <w:multiLevelType w:val="hybridMultilevel"/>
    <w:tmpl w:val="429A9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21C7A"/>
    <w:multiLevelType w:val="hybridMultilevel"/>
    <w:tmpl w:val="824C3312"/>
    <w:lvl w:ilvl="0" w:tplc="63D8B5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03F18F4"/>
    <w:multiLevelType w:val="hybridMultilevel"/>
    <w:tmpl w:val="F884714A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333077BB"/>
    <w:multiLevelType w:val="hybridMultilevel"/>
    <w:tmpl w:val="093A701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F44B4F"/>
    <w:multiLevelType w:val="hybridMultilevel"/>
    <w:tmpl w:val="AF9ED2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C10896"/>
    <w:multiLevelType w:val="hybridMultilevel"/>
    <w:tmpl w:val="7AE4D8F2"/>
    <w:lvl w:ilvl="0" w:tplc="77E871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1E41220"/>
    <w:multiLevelType w:val="hybridMultilevel"/>
    <w:tmpl w:val="08DC410A"/>
    <w:lvl w:ilvl="0" w:tplc="0809000F">
      <w:start w:val="1"/>
      <w:numFmt w:val="decimal"/>
      <w:lvlText w:val="%1."/>
      <w:lvlJc w:val="left"/>
      <w:pPr>
        <w:ind w:left="1222" w:hanging="360"/>
      </w:p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 w15:restartNumberingAfterBreak="0">
    <w:nsid w:val="45A177A9"/>
    <w:multiLevelType w:val="hybridMultilevel"/>
    <w:tmpl w:val="A058EE4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038151C"/>
    <w:multiLevelType w:val="hybridMultilevel"/>
    <w:tmpl w:val="FB7C6068"/>
    <w:lvl w:ilvl="0" w:tplc="AE544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66770C"/>
    <w:multiLevelType w:val="hybridMultilevel"/>
    <w:tmpl w:val="87AE9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70921"/>
    <w:multiLevelType w:val="hybridMultilevel"/>
    <w:tmpl w:val="9A08955C"/>
    <w:lvl w:ilvl="0" w:tplc="5D9E03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2E46419"/>
    <w:multiLevelType w:val="hybridMultilevel"/>
    <w:tmpl w:val="DAE6256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46A4FBE"/>
    <w:multiLevelType w:val="hybridMultilevel"/>
    <w:tmpl w:val="162E54DA"/>
    <w:lvl w:ilvl="0" w:tplc="5AA84562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79691088"/>
    <w:multiLevelType w:val="hybridMultilevel"/>
    <w:tmpl w:val="E2021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66471">
    <w:abstractNumId w:val="2"/>
  </w:num>
  <w:num w:numId="2" w16cid:durableId="614403740">
    <w:abstractNumId w:val="5"/>
  </w:num>
  <w:num w:numId="3" w16cid:durableId="169491897">
    <w:abstractNumId w:val="4"/>
  </w:num>
  <w:num w:numId="4" w16cid:durableId="29649614">
    <w:abstractNumId w:val="8"/>
  </w:num>
  <w:num w:numId="5" w16cid:durableId="856193535">
    <w:abstractNumId w:val="13"/>
  </w:num>
  <w:num w:numId="6" w16cid:durableId="1153065709">
    <w:abstractNumId w:val="15"/>
  </w:num>
  <w:num w:numId="7" w16cid:durableId="1749037553">
    <w:abstractNumId w:val="3"/>
  </w:num>
  <w:num w:numId="8" w16cid:durableId="1971785289">
    <w:abstractNumId w:val="11"/>
  </w:num>
  <w:num w:numId="9" w16cid:durableId="305550168">
    <w:abstractNumId w:val="0"/>
  </w:num>
  <w:num w:numId="10" w16cid:durableId="302004597">
    <w:abstractNumId w:val="1"/>
  </w:num>
  <w:num w:numId="11" w16cid:durableId="107697688">
    <w:abstractNumId w:val="12"/>
  </w:num>
  <w:num w:numId="12" w16cid:durableId="544604667">
    <w:abstractNumId w:val="7"/>
  </w:num>
  <w:num w:numId="13" w16cid:durableId="816336715">
    <w:abstractNumId w:val="9"/>
  </w:num>
  <w:num w:numId="14" w16cid:durableId="2110268755">
    <w:abstractNumId w:val="14"/>
  </w:num>
  <w:num w:numId="15" w16cid:durableId="1212113918">
    <w:abstractNumId w:val="10"/>
  </w:num>
  <w:num w:numId="16" w16cid:durableId="55050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720"/>
  <w:characterSpacingControl w:val="doNotCompress"/>
  <w:hdrShapeDefaults>
    <o:shapedefaults v:ext="edit" spidmax="21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sDQ1MjIxNjEzNDFQ0lEKTi0uzszPAykwrAUAbLq4piwAAAA="/>
  </w:docVars>
  <w:rsids>
    <w:rsidRoot w:val="007D3B01"/>
    <w:rsid w:val="00006199"/>
    <w:rsid w:val="00012EEE"/>
    <w:rsid w:val="00021F58"/>
    <w:rsid w:val="000239C7"/>
    <w:rsid w:val="00027659"/>
    <w:rsid w:val="00041B7B"/>
    <w:rsid w:val="000445CB"/>
    <w:rsid w:val="00046DD7"/>
    <w:rsid w:val="00050B56"/>
    <w:rsid w:val="00050B92"/>
    <w:rsid w:val="00051561"/>
    <w:rsid w:val="00057D3E"/>
    <w:rsid w:val="0006007E"/>
    <w:rsid w:val="00074DB6"/>
    <w:rsid w:val="00084FA1"/>
    <w:rsid w:val="0008684E"/>
    <w:rsid w:val="000944B3"/>
    <w:rsid w:val="00095E42"/>
    <w:rsid w:val="00096340"/>
    <w:rsid w:val="00097DEE"/>
    <w:rsid w:val="000A04C4"/>
    <w:rsid w:val="000A2358"/>
    <w:rsid w:val="000A3FB3"/>
    <w:rsid w:val="000A58E8"/>
    <w:rsid w:val="000B1D2B"/>
    <w:rsid w:val="000C5662"/>
    <w:rsid w:val="000D13B6"/>
    <w:rsid w:val="000D27E1"/>
    <w:rsid w:val="000D3071"/>
    <w:rsid w:val="000D7895"/>
    <w:rsid w:val="000D7E51"/>
    <w:rsid w:val="000E371C"/>
    <w:rsid w:val="000E62BF"/>
    <w:rsid w:val="000E745B"/>
    <w:rsid w:val="00105FCC"/>
    <w:rsid w:val="00112D5B"/>
    <w:rsid w:val="001156CB"/>
    <w:rsid w:val="00116994"/>
    <w:rsid w:val="001209DE"/>
    <w:rsid w:val="0013764D"/>
    <w:rsid w:val="00144C48"/>
    <w:rsid w:val="0014625A"/>
    <w:rsid w:val="00153A04"/>
    <w:rsid w:val="00156142"/>
    <w:rsid w:val="0016104C"/>
    <w:rsid w:val="0017489C"/>
    <w:rsid w:val="00193F71"/>
    <w:rsid w:val="00195DDE"/>
    <w:rsid w:val="00197A2C"/>
    <w:rsid w:val="001A5BA6"/>
    <w:rsid w:val="001B773E"/>
    <w:rsid w:val="001C1054"/>
    <w:rsid w:val="001C1D1C"/>
    <w:rsid w:val="001C2632"/>
    <w:rsid w:val="001C45F8"/>
    <w:rsid w:val="001C6BFE"/>
    <w:rsid w:val="001D1D1E"/>
    <w:rsid w:val="001D6DE8"/>
    <w:rsid w:val="001E049E"/>
    <w:rsid w:val="001E1C24"/>
    <w:rsid w:val="001E3F76"/>
    <w:rsid w:val="001E6921"/>
    <w:rsid w:val="001F2760"/>
    <w:rsid w:val="001F5F4F"/>
    <w:rsid w:val="002015C5"/>
    <w:rsid w:val="00201ECC"/>
    <w:rsid w:val="00202669"/>
    <w:rsid w:val="00204528"/>
    <w:rsid w:val="00212550"/>
    <w:rsid w:val="00226A66"/>
    <w:rsid w:val="002313FD"/>
    <w:rsid w:val="002319F6"/>
    <w:rsid w:val="00232272"/>
    <w:rsid w:val="00235A4B"/>
    <w:rsid w:val="0023645C"/>
    <w:rsid w:val="0024116C"/>
    <w:rsid w:val="0026118E"/>
    <w:rsid w:val="00264E66"/>
    <w:rsid w:val="00266252"/>
    <w:rsid w:val="00267B34"/>
    <w:rsid w:val="00267BD2"/>
    <w:rsid w:val="00267BF3"/>
    <w:rsid w:val="00281102"/>
    <w:rsid w:val="00295F26"/>
    <w:rsid w:val="002972CE"/>
    <w:rsid w:val="002A0CBA"/>
    <w:rsid w:val="002A34FA"/>
    <w:rsid w:val="002C3012"/>
    <w:rsid w:val="002E410C"/>
    <w:rsid w:val="002E5C46"/>
    <w:rsid w:val="002E6AD9"/>
    <w:rsid w:val="002E6FAE"/>
    <w:rsid w:val="00300B9D"/>
    <w:rsid w:val="003101F4"/>
    <w:rsid w:val="00325536"/>
    <w:rsid w:val="00325966"/>
    <w:rsid w:val="00325BBA"/>
    <w:rsid w:val="003306CE"/>
    <w:rsid w:val="0033128B"/>
    <w:rsid w:val="00331523"/>
    <w:rsid w:val="00333782"/>
    <w:rsid w:val="0033646B"/>
    <w:rsid w:val="003400AC"/>
    <w:rsid w:val="003459AD"/>
    <w:rsid w:val="003466C1"/>
    <w:rsid w:val="00347561"/>
    <w:rsid w:val="00365365"/>
    <w:rsid w:val="0036646A"/>
    <w:rsid w:val="00370780"/>
    <w:rsid w:val="003775B0"/>
    <w:rsid w:val="00385D3B"/>
    <w:rsid w:val="00387B4E"/>
    <w:rsid w:val="00387F01"/>
    <w:rsid w:val="003941BC"/>
    <w:rsid w:val="003A2488"/>
    <w:rsid w:val="003A4A7E"/>
    <w:rsid w:val="003B2A2E"/>
    <w:rsid w:val="003B56D8"/>
    <w:rsid w:val="003C123E"/>
    <w:rsid w:val="003D1092"/>
    <w:rsid w:val="003E0250"/>
    <w:rsid w:val="003E1714"/>
    <w:rsid w:val="003E39F7"/>
    <w:rsid w:val="003F1B2F"/>
    <w:rsid w:val="003F20CE"/>
    <w:rsid w:val="003F5BCC"/>
    <w:rsid w:val="004005B2"/>
    <w:rsid w:val="00401ACF"/>
    <w:rsid w:val="004053C8"/>
    <w:rsid w:val="004072FE"/>
    <w:rsid w:val="00407FE5"/>
    <w:rsid w:val="0041224C"/>
    <w:rsid w:val="00421E1E"/>
    <w:rsid w:val="0042380D"/>
    <w:rsid w:val="0042424A"/>
    <w:rsid w:val="00424D7A"/>
    <w:rsid w:val="00434270"/>
    <w:rsid w:val="004352F1"/>
    <w:rsid w:val="00437735"/>
    <w:rsid w:val="00446233"/>
    <w:rsid w:val="0045193A"/>
    <w:rsid w:val="00451A98"/>
    <w:rsid w:val="00454772"/>
    <w:rsid w:val="00454E5C"/>
    <w:rsid w:val="00457604"/>
    <w:rsid w:val="00463A4A"/>
    <w:rsid w:val="00464D78"/>
    <w:rsid w:val="00465586"/>
    <w:rsid w:val="004761C7"/>
    <w:rsid w:val="00476ECA"/>
    <w:rsid w:val="0047746B"/>
    <w:rsid w:val="004830DE"/>
    <w:rsid w:val="00483312"/>
    <w:rsid w:val="00484A7C"/>
    <w:rsid w:val="00485FC4"/>
    <w:rsid w:val="00486526"/>
    <w:rsid w:val="0048756E"/>
    <w:rsid w:val="00491599"/>
    <w:rsid w:val="00494F6F"/>
    <w:rsid w:val="00495748"/>
    <w:rsid w:val="004A143C"/>
    <w:rsid w:val="004A1D7F"/>
    <w:rsid w:val="004A78D2"/>
    <w:rsid w:val="004D0463"/>
    <w:rsid w:val="004D2056"/>
    <w:rsid w:val="004D30C7"/>
    <w:rsid w:val="004E1B8B"/>
    <w:rsid w:val="004E6684"/>
    <w:rsid w:val="004E7D8E"/>
    <w:rsid w:val="004F079E"/>
    <w:rsid w:val="004F651A"/>
    <w:rsid w:val="00500D8E"/>
    <w:rsid w:val="00502BE1"/>
    <w:rsid w:val="0050583E"/>
    <w:rsid w:val="0051611F"/>
    <w:rsid w:val="00525185"/>
    <w:rsid w:val="00525F6A"/>
    <w:rsid w:val="0053275E"/>
    <w:rsid w:val="00535E06"/>
    <w:rsid w:val="00536EE8"/>
    <w:rsid w:val="005461C0"/>
    <w:rsid w:val="00547104"/>
    <w:rsid w:val="00547C62"/>
    <w:rsid w:val="00552E33"/>
    <w:rsid w:val="00571090"/>
    <w:rsid w:val="005776D7"/>
    <w:rsid w:val="00591C37"/>
    <w:rsid w:val="00594F65"/>
    <w:rsid w:val="005A1F3A"/>
    <w:rsid w:val="005B422C"/>
    <w:rsid w:val="005B4638"/>
    <w:rsid w:val="005C4B47"/>
    <w:rsid w:val="005C7F68"/>
    <w:rsid w:val="005D1B02"/>
    <w:rsid w:val="005D1CC0"/>
    <w:rsid w:val="005D584A"/>
    <w:rsid w:val="005D7BE9"/>
    <w:rsid w:val="005E0BFF"/>
    <w:rsid w:val="005E6491"/>
    <w:rsid w:val="005F59BD"/>
    <w:rsid w:val="006046AB"/>
    <w:rsid w:val="006068FC"/>
    <w:rsid w:val="00606D2B"/>
    <w:rsid w:val="00614867"/>
    <w:rsid w:val="006149C6"/>
    <w:rsid w:val="006232A4"/>
    <w:rsid w:val="00623D81"/>
    <w:rsid w:val="0063100E"/>
    <w:rsid w:val="00641327"/>
    <w:rsid w:val="0064575C"/>
    <w:rsid w:val="0065123B"/>
    <w:rsid w:val="00651D98"/>
    <w:rsid w:val="00651FA9"/>
    <w:rsid w:val="006872A2"/>
    <w:rsid w:val="00694C90"/>
    <w:rsid w:val="006A0093"/>
    <w:rsid w:val="006A1318"/>
    <w:rsid w:val="006A4F66"/>
    <w:rsid w:val="006A647D"/>
    <w:rsid w:val="006B3B9D"/>
    <w:rsid w:val="006B723E"/>
    <w:rsid w:val="006C0FEF"/>
    <w:rsid w:val="006C1205"/>
    <w:rsid w:val="006C21A4"/>
    <w:rsid w:val="006C7E01"/>
    <w:rsid w:val="006D11B6"/>
    <w:rsid w:val="006D35D2"/>
    <w:rsid w:val="006E18AE"/>
    <w:rsid w:val="006E2797"/>
    <w:rsid w:val="006E61BB"/>
    <w:rsid w:val="006F0F65"/>
    <w:rsid w:val="006F462A"/>
    <w:rsid w:val="006F5106"/>
    <w:rsid w:val="00700C2C"/>
    <w:rsid w:val="00701A76"/>
    <w:rsid w:val="00702A66"/>
    <w:rsid w:val="00702CD5"/>
    <w:rsid w:val="0071103C"/>
    <w:rsid w:val="0071605D"/>
    <w:rsid w:val="007227B7"/>
    <w:rsid w:val="0072365D"/>
    <w:rsid w:val="007263E2"/>
    <w:rsid w:val="00737DAA"/>
    <w:rsid w:val="007423FA"/>
    <w:rsid w:val="0074328B"/>
    <w:rsid w:val="00744034"/>
    <w:rsid w:val="00751BF6"/>
    <w:rsid w:val="00755401"/>
    <w:rsid w:val="00756D4B"/>
    <w:rsid w:val="0075717B"/>
    <w:rsid w:val="007601DB"/>
    <w:rsid w:val="00770968"/>
    <w:rsid w:val="00773083"/>
    <w:rsid w:val="007751A3"/>
    <w:rsid w:val="0077747B"/>
    <w:rsid w:val="00783A6D"/>
    <w:rsid w:val="00783B8F"/>
    <w:rsid w:val="00785179"/>
    <w:rsid w:val="00794089"/>
    <w:rsid w:val="007A2D44"/>
    <w:rsid w:val="007A5876"/>
    <w:rsid w:val="007B6636"/>
    <w:rsid w:val="007B6A7F"/>
    <w:rsid w:val="007C0319"/>
    <w:rsid w:val="007C2F95"/>
    <w:rsid w:val="007D12B6"/>
    <w:rsid w:val="007D3B01"/>
    <w:rsid w:val="007D4094"/>
    <w:rsid w:val="007D4A09"/>
    <w:rsid w:val="007D62C2"/>
    <w:rsid w:val="007F61FA"/>
    <w:rsid w:val="0080154B"/>
    <w:rsid w:val="008121EE"/>
    <w:rsid w:val="008249A2"/>
    <w:rsid w:val="0083303B"/>
    <w:rsid w:val="00836D94"/>
    <w:rsid w:val="00837297"/>
    <w:rsid w:val="00840DA1"/>
    <w:rsid w:val="0084299B"/>
    <w:rsid w:val="00844672"/>
    <w:rsid w:val="00846926"/>
    <w:rsid w:val="0085339B"/>
    <w:rsid w:val="008576C5"/>
    <w:rsid w:val="00861E5F"/>
    <w:rsid w:val="00862F17"/>
    <w:rsid w:val="008660B8"/>
    <w:rsid w:val="008674FA"/>
    <w:rsid w:val="00872208"/>
    <w:rsid w:val="00876637"/>
    <w:rsid w:val="00877D62"/>
    <w:rsid w:val="00882033"/>
    <w:rsid w:val="0088520C"/>
    <w:rsid w:val="00893F27"/>
    <w:rsid w:val="00895B36"/>
    <w:rsid w:val="008A176B"/>
    <w:rsid w:val="008B1C1E"/>
    <w:rsid w:val="008B542A"/>
    <w:rsid w:val="008B609C"/>
    <w:rsid w:val="008B65FA"/>
    <w:rsid w:val="008D043C"/>
    <w:rsid w:val="008D2E88"/>
    <w:rsid w:val="008F3C11"/>
    <w:rsid w:val="0090208B"/>
    <w:rsid w:val="00907B04"/>
    <w:rsid w:val="00913E37"/>
    <w:rsid w:val="0091409B"/>
    <w:rsid w:val="00914FFB"/>
    <w:rsid w:val="00917A99"/>
    <w:rsid w:val="00917ADC"/>
    <w:rsid w:val="00921A76"/>
    <w:rsid w:val="0092219C"/>
    <w:rsid w:val="0092583E"/>
    <w:rsid w:val="0093509E"/>
    <w:rsid w:val="00940092"/>
    <w:rsid w:val="00945D78"/>
    <w:rsid w:val="00952A1F"/>
    <w:rsid w:val="009535D4"/>
    <w:rsid w:val="00955CC9"/>
    <w:rsid w:val="00967414"/>
    <w:rsid w:val="00977901"/>
    <w:rsid w:val="0098040D"/>
    <w:rsid w:val="009823DA"/>
    <w:rsid w:val="00987DFB"/>
    <w:rsid w:val="00992FC5"/>
    <w:rsid w:val="00995F6D"/>
    <w:rsid w:val="0099759B"/>
    <w:rsid w:val="009A198F"/>
    <w:rsid w:val="009A67E2"/>
    <w:rsid w:val="009A6CC9"/>
    <w:rsid w:val="009A793F"/>
    <w:rsid w:val="009B1467"/>
    <w:rsid w:val="009B4184"/>
    <w:rsid w:val="009C1457"/>
    <w:rsid w:val="009C2877"/>
    <w:rsid w:val="009C5D28"/>
    <w:rsid w:val="009D2B93"/>
    <w:rsid w:val="009D709A"/>
    <w:rsid w:val="009E0A22"/>
    <w:rsid w:val="009F2AC6"/>
    <w:rsid w:val="00A012AE"/>
    <w:rsid w:val="00A01DA6"/>
    <w:rsid w:val="00A07D2D"/>
    <w:rsid w:val="00A10D07"/>
    <w:rsid w:val="00A111EF"/>
    <w:rsid w:val="00A12A9D"/>
    <w:rsid w:val="00A147DE"/>
    <w:rsid w:val="00A15E68"/>
    <w:rsid w:val="00A20764"/>
    <w:rsid w:val="00A25DA4"/>
    <w:rsid w:val="00A27304"/>
    <w:rsid w:val="00A3640F"/>
    <w:rsid w:val="00A505C1"/>
    <w:rsid w:val="00A50BC7"/>
    <w:rsid w:val="00A52475"/>
    <w:rsid w:val="00A553BD"/>
    <w:rsid w:val="00A64279"/>
    <w:rsid w:val="00A66E04"/>
    <w:rsid w:val="00A67C94"/>
    <w:rsid w:val="00A7391D"/>
    <w:rsid w:val="00A7427B"/>
    <w:rsid w:val="00A75CD4"/>
    <w:rsid w:val="00A83D0F"/>
    <w:rsid w:val="00A859B8"/>
    <w:rsid w:val="00A85A04"/>
    <w:rsid w:val="00A87839"/>
    <w:rsid w:val="00A91740"/>
    <w:rsid w:val="00A91F48"/>
    <w:rsid w:val="00A97436"/>
    <w:rsid w:val="00AA16D4"/>
    <w:rsid w:val="00AA6523"/>
    <w:rsid w:val="00AB13B0"/>
    <w:rsid w:val="00AB5401"/>
    <w:rsid w:val="00AC253E"/>
    <w:rsid w:val="00AC7E7A"/>
    <w:rsid w:val="00AD30C8"/>
    <w:rsid w:val="00AD58A5"/>
    <w:rsid w:val="00AD5E71"/>
    <w:rsid w:val="00AE504C"/>
    <w:rsid w:val="00AF2A99"/>
    <w:rsid w:val="00AF5047"/>
    <w:rsid w:val="00B06BCB"/>
    <w:rsid w:val="00B074DD"/>
    <w:rsid w:val="00B110D6"/>
    <w:rsid w:val="00B145EE"/>
    <w:rsid w:val="00B15421"/>
    <w:rsid w:val="00B27FF3"/>
    <w:rsid w:val="00B305F5"/>
    <w:rsid w:val="00B314CF"/>
    <w:rsid w:val="00B32228"/>
    <w:rsid w:val="00B442F7"/>
    <w:rsid w:val="00B45D48"/>
    <w:rsid w:val="00B544EE"/>
    <w:rsid w:val="00B62871"/>
    <w:rsid w:val="00B64D1E"/>
    <w:rsid w:val="00B71C05"/>
    <w:rsid w:val="00B7338D"/>
    <w:rsid w:val="00B73940"/>
    <w:rsid w:val="00B74014"/>
    <w:rsid w:val="00B74418"/>
    <w:rsid w:val="00B91910"/>
    <w:rsid w:val="00B934FF"/>
    <w:rsid w:val="00B967AE"/>
    <w:rsid w:val="00B96C98"/>
    <w:rsid w:val="00BA5445"/>
    <w:rsid w:val="00BA6EB6"/>
    <w:rsid w:val="00BA75A4"/>
    <w:rsid w:val="00BB1530"/>
    <w:rsid w:val="00BB6B3B"/>
    <w:rsid w:val="00BC0E5F"/>
    <w:rsid w:val="00BC1EBA"/>
    <w:rsid w:val="00BC2743"/>
    <w:rsid w:val="00BC3784"/>
    <w:rsid w:val="00BD0D03"/>
    <w:rsid w:val="00BE5145"/>
    <w:rsid w:val="00BE6387"/>
    <w:rsid w:val="00BF2617"/>
    <w:rsid w:val="00BF6016"/>
    <w:rsid w:val="00BF6D90"/>
    <w:rsid w:val="00BF7461"/>
    <w:rsid w:val="00C02E16"/>
    <w:rsid w:val="00C12A62"/>
    <w:rsid w:val="00C13520"/>
    <w:rsid w:val="00C17003"/>
    <w:rsid w:val="00C32156"/>
    <w:rsid w:val="00C367E0"/>
    <w:rsid w:val="00C37B92"/>
    <w:rsid w:val="00C40429"/>
    <w:rsid w:val="00C42FFF"/>
    <w:rsid w:val="00C46175"/>
    <w:rsid w:val="00C4721C"/>
    <w:rsid w:val="00C50CD8"/>
    <w:rsid w:val="00C548E3"/>
    <w:rsid w:val="00C61DA4"/>
    <w:rsid w:val="00C73BF9"/>
    <w:rsid w:val="00C76652"/>
    <w:rsid w:val="00C832B0"/>
    <w:rsid w:val="00C90D92"/>
    <w:rsid w:val="00C916E6"/>
    <w:rsid w:val="00C93DE3"/>
    <w:rsid w:val="00C94384"/>
    <w:rsid w:val="00CB0DC2"/>
    <w:rsid w:val="00CB47B0"/>
    <w:rsid w:val="00CB4B16"/>
    <w:rsid w:val="00CC04EE"/>
    <w:rsid w:val="00CD5526"/>
    <w:rsid w:val="00CD6453"/>
    <w:rsid w:val="00CE1368"/>
    <w:rsid w:val="00CF0359"/>
    <w:rsid w:val="00CF4ADD"/>
    <w:rsid w:val="00CF77A2"/>
    <w:rsid w:val="00D03C14"/>
    <w:rsid w:val="00D06082"/>
    <w:rsid w:val="00D13168"/>
    <w:rsid w:val="00D140C4"/>
    <w:rsid w:val="00D141C7"/>
    <w:rsid w:val="00D21014"/>
    <w:rsid w:val="00D43E21"/>
    <w:rsid w:val="00D63BCB"/>
    <w:rsid w:val="00D67996"/>
    <w:rsid w:val="00D813EF"/>
    <w:rsid w:val="00D93DFE"/>
    <w:rsid w:val="00DB5310"/>
    <w:rsid w:val="00DB61A3"/>
    <w:rsid w:val="00DC0420"/>
    <w:rsid w:val="00DD4839"/>
    <w:rsid w:val="00DD5663"/>
    <w:rsid w:val="00DE5812"/>
    <w:rsid w:val="00DE71ED"/>
    <w:rsid w:val="00DF2265"/>
    <w:rsid w:val="00DF2B1D"/>
    <w:rsid w:val="00DF3A2F"/>
    <w:rsid w:val="00E006CE"/>
    <w:rsid w:val="00E0082D"/>
    <w:rsid w:val="00E01AD4"/>
    <w:rsid w:val="00E026A0"/>
    <w:rsid w:val="00E04107"/>
    <w:rsid w:val="00E0460F"/>
    <w:rsid w:val="00E06FBC"/>
    <w:rsid w:val="00E07C5E"/>
    <w:rsid w:val="00E14CF6"/>
    <w:rsid w:val="00E15E2C"/>
    <w:rsid w:val="00E16C0F"/>
    <w:rsid w:val="00E21A9D"/>
    <w:rsid w:val="00E2253A"/>
    <w:rsid w:val="00E236D5"/>
    <w:rsid w:val="00E31DDB"/>
    <w:rsid w:val="00E62219"/>
    <w:rsid w:val="00E66FA1"/>
    <w:rsid w:val="00E67F24"/>
    <w:rsid w:val="00E7389E"/>
    <w:rsid w:val="00E833CC"/>
    <w:rsid w:val="00E92F69"/>
    <w:rsid w:val="00EA5082"/>
    <w:rsid w:val="00EA5242"/>
    <w:rsid w:val="00EB2670"/>
    <w:rsid w:val="00EB3142"/>
    <w:rsid w:val="00EB42DD"/>
    <w:rsid w:val="00EC1C80"/>
    <w:rsid w:val="00EC5626"/>
    <w:rsid w:val="00ED4749"/>
    <w:rsid w:val="00ED6C6F"/>
    <w:rsid w:val="00EF2774"/>
    <w:rsid w:val="00F007EE"/>
    <w:rsid w:val="00F053C4"/>
    <w:rsid w:val="00F14AD8"/>
    <w:rsid w:val="00F2119D"/>
    <w:rsid w:val="00F2211D"/>
    <w:rsid w:val="00F237AB"/>
    <w:rsid w:val="00F238C5"/>
    <w:rsid w:val="00F24C7D"/>
    <w:rsid w:val="00F33910"/>
    <w:rsid w:val="00F40C10"/>
    <w:rsid w:val="00F42F6C"/>
    <w:rsid w:val="00F47B2C"/>
    <w:rsid w:val="00F47C1A"/>
    <w:rsid w:val="00F51434"/>
    <w:rsid w:val="00F51ED8"/>
    <w:rsid w:val="00F5784F"/>
    <w:rsid w:val="00F643BE"/>
    <w:rsid w:val="00F72CC1"/>
    <w:rsid w:val="00F74152"/>
    <w:rsid w:val="00F74EC7"/>
    <w:rsid w:val="00F779EF"/>
    <w:rsid w:val="00F81B28"/>
    <w:rsid w:val="00F85FC6"/>
    <w:rsid w:val="00F87072"/>
    <w:rsid w:val="00F87381"/>
    <w:rsid w:val="00F94FFC"/>
    <w:rsid w:val="00FA0ED5"/>
    <w:rsid w:val="00FA1B2B"/>
    <w:rsid w:val="00FA3055"/>
    <w:rsid w:val="00FA7664"/>
    <w:rsid w:val="00FB0628"/>
    <w:rsid w:val="00FB42D1"/>
    <w:rsid w:val="00FC12E2"/>
    <w:rsid w:val="00FC2A99"/>
    <w:rsid w:val="00FC6E18"/>
    <w:rsid w:val="00FC7EF4"/>
    <w:rsid w:val="00FD063A"/>
    <w:rsid w:val="00FD574D"/>
    <w:rsid w:val="00FE6BB2"/>
    <w:rsid w:val="00FF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89"/>
    <o:shapelayout v:ext="edit">
      <o:idmap v:ext="edit" data="2"/>
      <o:regrouptable v:ext="edit">
        <o:entry new="1" old="0"/>
      </o:regrouptable>
    </o:shapelayout>
  </w:shapeDefaults>
  <w:decimalSymbol w:val="."/>
  <w:listSeparator w:val=","/>
  <w14:docId w14:val="48886763"/>
  <w15:docId w15:val="{07D679D9-55D2-4989-87CD-258F6617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85"/>
  </w:style>
  <w:style w:type="paragraph" w:styleId="Heading1">
    <w:name w:val="heading 1"/>
    <w:basedOn w:val="Normal"/>
    <w:next w:val="H2Body"/>
    <w:link w:val="Heading1Char"/>
    <w:uiPriority w:val="9"/>
    <w:qFormat/>
    <w:rsid w:val="003A4A7E"/>
    <w:pPr>
      <w:keepNext/>
      <w:keepLines/>
      <w:pBdr>
        <w:bottom w:val="single" w:sz="12" w:space="1" w:color="538135" w:themeColor="accent6" w:themeShade="BF"/>
      </w:pBdr>
      <w:spacing w:before="12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Body"/>
    <w:link w:val="Heading2Char"/>
    <w:uiPriority w:val="9"/>
    <w:unhideWhenUsed/>
    <w:qFormat/>
    <w:rsid w:val="003A4A7E"/>
    <w:pPr>
      <w:keepNext/>
      <w:keepLines/>
      <w:pBdr>
        <w:bottom w:val="single" w:sz="12" w:space="1" w:color="A8D08D" w:themeColor="accent6" w:themeTint="99"/>
      </w:pBdr>
      <w:spacing w:before="120" w:after="120"/>
      <w:ind w:left="426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7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31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10"/>
  </w:style>
  <w:style w:type="paragraph" w:styleId="Footer">
    <w:name w:val="footer"/>
    <w:basedOn w:val="Normal"/>
    <w:link w:val="Foot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10"/>
  </w:style>
  <w:style w:type="character" w:customStyle="1" w:styleId="Heading2Char">
    <w:name w:val="Heading 2 Char"/>
    <w:basedOn w:val="DefaultParagraphFont"/>
    <w:link w:val="Heading2"/>
    <w:uiPriority w:val="9"/>
    <w:rsid w:val="003A4A7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D5E71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BF74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7461"/>
    <w:rPr>
      <w:color w:val="808080"/>
    </w:rPr>
  </w:style>
  <w:style w:type="paragraph" w:customStyle="1" w:styleId="H1Body">
    <w:name w:val="H1Body"/>
    <w:basedOn w:val="Normal"/>
    <w:link w:val="H1BodyChar"/>
    <w:qFormat/>
    <w:rsid w:val="004E6684"/>
    <w:pPr>
      <w:spacing w:after="40"/>
      <w:ind w:left="142"/>
    </w:pPr>
  </w:style>
  <w:style w:type="character" w:customStyle="1" w:styleId="H1BodyChar">
    <w:name w:val="H1Body Char"/>
    <w:basedOn w:val="DefaultParagraphFont"/>
    <w:link w:val="H1Body"/>
    <w:rsid w:val="004E6684"/>
  </w:style>
  <w:style w:type="paragraph" w:customStyle="1" w:styleId="H2Body">
    <w:name w:val="H2Body"/>
    <w:basedOn w:val="H1Body"/>
    <w:link w:val="H2BodyChar"/>
    <w:qFormat/>
    <w:rsid w:val="00651FA9"/>
    <w:pPr>
      <w:ind w:left="709"/>
    </w:pPr>
  </w:style>
  <w:style w:type="character" w:customStyle="1" w:styleId="H2BodyChar">
    <w:name w:val="H2Body Char"/>
    <w:basedOn w:val="H1BodyChar"/>
    <w:link w:val="H2Body"/>
    <w:rsid w:val="00651FA9"/>
  </w:style>
  <w:style w:type="table" w:styleId="TableGrid">
    <w:name w:val="Table Grid"/>
    <w:basedOn w:val="TableNormal"/>
    <w:uiPriority w:val="39"/>
    <w:rsid w:val="0026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6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27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36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5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7F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F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7F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8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33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6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071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8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642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wis\OneDrive%20-%20MMU\Teaching\23-24\Software%20Testing%20&amp;%20Quality%20Assurance\Delivery\Templates\Lab%20Workshee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CD2E1D7BF1474C8A303E399D88D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4D50-A55E-438D-B7BC-5FC7D7C1CAF7}"/>
      </w:docPartPr>
      <w:docPartBody>
        <w:p w:rsidR="00133A6B" w:rsidRDefault="00897846">
          <w:pPr>
            <w:pStyle w:val="66CD2E1D7BF1474C8A303E399D88D06E"/>
          </w:pPr>
          <w:r w:rsidRPr="00C13C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B"/>
    <w:rsid w:val="000B555C"/>
    <w:rsid w:val="0011679B"/>
    <w:rsid w:val="00133A6B"/>
    <w:rsid w:val="00267591"/>
    <w:rsid w:val="00322058"/>
    <w:rsid w:val="00353AED"/>
    <w:rsid w:val="00441B81"/>
    <w:rsid w:val="00511AD7"/>
    <w:rsid w:val="00652FAF"/>
    <w:rsid w:val="00720B24"/>
    <w:rsid w:val="008168A7"/>
    <w:rsid w:val="00863F39"/>
    <w:rsid w:val="00897846"/>
    <w:rsid w:val="00C12F46"/>
    <w:rsid w:val="00D5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2FAF"/>
    <w:rPr>
      <w:color w:val="808080"/>
    </w:rPr>
  </w:style>
  <w:style w:type="paragraph" w:customStyle="1" w:styleId="66CD2E1D7BF1474C8A303E399D88D06E">
    <w:name w:val="66CD2E1D7BF1474C8A303E399D88D0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5" ma:contentTypeDescription="Create a new document." ma:contentTypeScope="" ma:versionID="ec5832ec1a77a99cd495cd6fb97530da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7a20055b22e19bb32d3d5cd4e777e993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3E307B-CEFA-48AD-B6FC-1D2929A460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262AA-83CE-4641-885F-43537A46C5C6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3.xml><?xml version="1.0" encoding="utf-8"?>
<ds:datastoreItem xmlns:ds="http://schemas.openxmlformats.org/officeDocument/2006/customXml" ds:itemID="{E1BC4E10-7E0E-4029-A0CE-92A5F8316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F2CA7F-6F1C-4D78-8D77-8AFDC26D48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Worksheet Template.dotx</Template>
  <TotalTime>1100</TotalTime>
  <Pages>5</Pages>
  <Words>1504</Words>
  <Characters>8257</Characters>
  <Application>Microsoft Office Word</Application>
  <DocSecurity>0</DocSecurity>
  <Lines>217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3A – Intro to Unit Testing with JUnit</vt:lpstr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4A – Intro to Integration Testing</dc:title>
  <dc:subject/>
  <dc:creator>Lewis Evans</dc:creator>
  <cp:keywords/>
  <dc:description/>
  <cp:lastModifiedBy>Lewis Evans</cp:lastModifiedBy>
  <cp:revision>392</cp:revision>
  <cp:lastPrinted>2022-07-10T19:08:00Z</cp:lastPrinted>
  <dcterms:created xsi:type="dcterms:W3CDTF">2023-10-20T14:00:00Z</dcterms:created>
  <dcterms:modified xsi:type="dcterms:W3CDTF">2023-11-02T08:41:00Z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0x010100D2FD2C1895F40E4BA83736360F25857B</vt:lpwstr>
  </property>
  <property fmtid="{D5CDD505-2E9C-101B-9397-08002B2CF9AE}" pid="3" name="GrammarlyDocumentId">
    <vt:lpwstr>f6c682c6d90fd1ed50bff9ccecebafd9f11e499f7fd11f3757f92ca78f492d81</vt:lpwstr>
  </property>
</Properties>
</file>